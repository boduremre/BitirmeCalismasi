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CA34D"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T.C.</w:t>
      </w:r>
    </w:p>
    <w:p w14:paraId="68917186"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SAKARYA ÜNİVERSİTESİ</w:t>
      </w:r>
    </w:p>
    <w:p w14:paraId="2EBD167F" w14:textId="77777777" w:rsidR="000A736E" w:rsidRDefault="00634B6F" w:rsidP="000A736E">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2714C06F" w14:textId="0541E2D7" w:rsidR="00835B00" w:rsidRPr="00717108" w:rsidRDefault="00835B00" w:rsidP="000A736E">
      <w:pPr>
        <w:spacing w:after="0" w:line="240" w:lineRule="auto"/>
        <w:jc w:val="center"/>
        <w:rPr>
          <w:rFonts w:ascii="Times New Roman" w:hAnsi="Times New Roman"/>
        </w:rPr>
      </w:pPr>
    </w:p>
    <w:p w14:paraId="622721F0" w14:textId="77777777" w:rsidR="00835B00" w:rsidRPr="00717108" w:rsidRDefault="00835B00" w:rsidP="00832756">
      <w:pPr>
        <w:pStyle w:val="KapakFenBilimleriYazisiSau"/>
      </w:pPr>
    </w:p>
    <w:p w14:paraId="124DD632" w14:textId="77777777" w:rsidR="00835B00" w:rsidRPr="00717108" w:rsidRDefault="00835B00" w:rsidP="00832756">
      <w:pPr>
        <w:pStyle w:val="KapakFenBilimleriYazisiSau"/>
      </w:pPr>
    </w:p>
    <w:p w14:paraId="4F1F061E" w14:textId="77777777" w:rsidR="00835B00" w:rsidRPr="00717108" w:rsidRDefault="007D4568" w:rsidP="007D4568">
      <w:pPr>
        <w:pStyle w:val="KapakFenBilimleriYazisiSau"/>
        <w:tabs>
          <w:tab w:val="left" w:pos="1591"/>
        </w:tabs>
        <w:jc w:val="left"/>
      </w:pPr>
      <w:r w:rsidRPr="00717108">
        <w:tab/>
      </w:r>
    </w:p>
    <w:p w14:paraId="743A9173" w14:textId="77777777" w:rsidR="00835B00" w:rsidRPr="00717108" w:rsidRDefault="00835B00" w:rsidP="00832756">
      <w:pPr>
        <w:pStyle w:val="KapakFenBilimleriYazisiSau"/>
      </w:pPr>
    </w:p>
    <w:p w14:paraId="05EADFD8" w14:textId="77777777" w:rsidR="00835B00" w:rsidRPr="00717108" w:rsidRDefault="00835B00" w:rsidP="00832756">
      <w:pPr>
        <w:pStyle w:val="KapakFenBilimleriYazisiSau"/>
      </w:pPr>
    </w:p>
    <w:p w14:paraId="1E9A06B6" w14:textId="77777777" w:rsidR="00835B00" w:rsidRPr="00717108" w:rsidRDefault="00835B00" w:rsidP="00832756">
      <w:pPr>
        <w:pStyle w:val="KapakFenBilimleriYazisiSau"/>
      </w:pPr>
    </w:p>
    <w:p w14:paraId="16003229" w14:textId="77777777" w:rsidR="00172549" w:rsidRPr="00717108" w:rsidRDefault="00172549" w:rsidP="00172549">
      <w:pPr>
        <w:spacing w:before="320" w:after="0" w:line="240" w:lineRule="auto"/>
        <w:jc w:val="center"/>
        <w:rPr>
          <w:rStyle w:val="KapakTezYaziStiliSauChar"/>
          <w:rFonts w:eastAsia="Calibri"/>
        </w:rPr>
      </w:pPr>
      <w:r w:rsidRPr="00717108">
        <w:rPr>
          <w:rStyle w:val="KapakTezYaziStiliSauChar"/>
          <w:rFonts w:eastAsia="Calibri"/>
        </w:rPr>
        <w:t>BSM 498 BİTİRME ÇALIŞMASI</w:t>
      </w:r>
    </w:p>
    <w:p w14:paraId="209111A8" w14:textId="77777777" w:rsidR="00832756" w:rsidRPr="00717108" w:rsidRDefault="00832756" w:rsidP="00832756">
      <w:pPr>
        <w:pStyle w:val="KapakBoslukYaziStiliSau"/>
        <w:rPr>
          <w:sz w:val="24"/>
          <w:szCs w:val="24"/>
        </w:rPr>
      </w:pPr>
    </w:p>
    <w:p w14:paraId="785F2DCC" w14:textId="77777777" w:rsidR="005E3C85" w:rsidRPr="00717108" w:rsidRDefault="005E3C85" w:rsidP="00832756">
      <w:pPr>
        <w:pStyle w:val="KapakBoslukYaziStiliSau"/>
      </w:pPr>
    </w:p>
    <w:p w14:paraId="766CEE28" w14:textId="4BA80C2D" w:rsidR="00832756" w:rsidRPr="00717108" w:rsidRDefault="00832756" w:rsidP="00832756">
      <w:pPr>
        <w:pStyle w:val="KapakBoslukYaziStiliSau"/>
      </w:pPr>
    </w:p>
    <w:p w14:paraId="4BF968E5" w14:textId="77777777" w:rsidR="00832756" w:rsidRPr="00717108" w:rsidRDefault="00832756" w:rsidP="00832756">
      <w:pPr>
        <w:pStyle w:val="KapakBoslukYaziStiliSau"/>
      </w:pPr>
    </w:p>
    <w:p w14:paraId="3A39F67A" w14:textId="77777777" w:rsidR="00832756" w:rsidRPr="00717108" w:rsidRDefault="00832756" w:rsidP="00832756">
      <w:pPr>
        <w:pStyle w:val="KapakBoslukYaziStiliSau"/>
      </w:pPr>
    </w:p>
    <w:p w14:paraId="5CB185A1" w14:textId="77777777" w:rsidR="00832756" w:rsidRPr="00717108" w:rsidRDefault="00832756" w:rsidP="00832756">
      <w:pPr>
        <w:pStyle w:val="KapakBoslukYaziStiliSau"/>
      </w:pPr>
    </w:p>
    <w:p w14:paraId="21604D21" w14:textId="77777777" w:rsidR="001648E8" w:rsidRPr="00717108" w:rsidRDefault="001648E8" w:rsidP="00832756">
      <w:pPr>
        <w:pStyle w:val="KapakBoslukYaziStiliSau"/>
        <w:rPr>
          <w:sz w:val="24"/>
          <w:szCs w:val="24"/>
        </w:rPr>
      </w:pPr>
    </w:p>
    <w:p w14:paraId="067BA416" w14:textId="536018D1" w:rsidR="00504E44" w:rsidRPr="00717108" w:rsidRDefault="00216EC6" w:rsidP="00504E44">
      <w:pPr>
        <w:pStyle w:val="KapakMakaleBasligiSau"/>
        <w:spacing w:before="0"/>
        <w:rPr>
          <w:rFonts w:ascii="Times New Roman" w:hAnsi="Times New Roman" w:cs="Times New Roman"/>
          <w:sz w:val="32"/>
          <w:szCs w:val="32"/>
        </w:rPr>
      </w:pPr>
      <w:bookmarkStart w:id="0" w:name="_Hlk75537178"/>
      <w:r>
        <w:rPr>
          <w:rFonts w:ascii="Times New Roman" w:hAnsi="Times New Roman" w:cs="Times New Roman"/>
          <w:sz w:val="32"/>
          <w:szCs w:val="32"/>
        </w:rPr>
        <w:t>SORU HAVUZU YAZILIMININ GELİŞTİRİLMESİ</w:t>
      </w:r>
      <w:bookmarkEnd w:id="0"/>
      <w:r w:rsidR="00172549" w:rsidRPr="00717108">
        <w:rPr>
          <w:rFonts w:ascii="Times New Roman" w:hAnsi="Times New Roman" w:cs="Times New Roman"/>
          <w:sz w:val="32"/>
          <w:szCs w:val="32"/>
        </w:rPr>
        <w:br/>
      </w:r>
    </w:p>
    <w:p w14:paraId="5052A334" w14:textId="08E7EB6C" w:rsidR="00172549" w:rsidRPr="00717108" w:rsidRDefault="00E04CEC" w:rsidP="00504E44">
      <w:pPr>
        <w:pStyle w:val="KapakMakaleBasligiSau"/>
        <w:spacing w:before="0"/>
        <w:rPr>
          <w:rFonts w:ascii="Times New Roman" w:hAnsi="Times New Roman" w:cs="Times New Roman"/>
          <w:sz w:val="32"/>
          <w:szCs w:val="32"/>
        </w:rPr>
      </w:pPr>
      <w:r w:rsidRPr="00717108">
        <w:rPr>
          <w:rFonts w:ascii="Times New Roman" w:hAnsi="Times New Roman" w:cs="Times New Roman"/>
          <w:sz w:val="32"/>
          <w:szCs w:val="32"/>
        </w:rPr>
        <w:t xml:space="preserve"> </w:t>
      </w:r>
      <w:r w:rsidR="00172549" w:rsidRPr="00717108">
        <w:rPr>
          <w:rFonts w:ascii="Times New Roman" w:hAnsi="Times New Roman" w:cs="Times New Roman"/>
          <w:sz w:val="32"/>
          <w:szCs w:val="32"/>
        </w:rPr>
        <w:br/>
      </w:r>
    </w:p>
    <w:p w14:paraId="7E579A5B" w14:textId="77777777" w:rsidR="00E905A0" w:rsidRDefault="00E04CEC" w:rsidP="00E905A0">
      <w:pPr>
        <w:pStyle w:val="KapakIsimSoyisim"/>
        <w:spacing w:before="0"/>
        <w:rPr>
          <w:rFonts w:ascii="Times New Roman" w:hAnsi="Times New Roman" w:cs="Times New Roman"/>
        </w:rPr>
      </w:pPr>
      <w:r>
        <w:rPr>
          <w:rFonts w:ascii="Times New Roman" w:hAnsi="Times New Roman" w:cs="Times New Roman"/>
        </w:rPr>
        <w:t xml:space="preserve">B141210306 </w:t>
      </w:r>
      <w:r w:rsidR="00E905A0">
        <w:rPr>
          <w:rFonts w:ascii="Times New Roman" w:hAnsi="Times New Roman" w:cs="Times New Roman"/>
        </w:rPr>
        <w:t>-</w:t>
      </w:r>
      <w:r w:rsidR="00052636" w:rsidRPr="00717108">
        <w:rPr>
          <w:rFonts w:ascii="Times New Roman" w:hAnsi="Times New Roman" w:cs="Times New Roman"/>
        </w:rPr>
        <w:t xml:space="preserve"> </w:t>
      </w:r>
      <w:r>
        <w:rPr>
          <w:rFonts w:ascii="Times New Roman" w:hAnsi="Times New Roman" w:cs="Times New Roman"/>
        </w:rPr>
        <w:t>Emre BODUR</w:t>
      </w:r>
    </w:p>
    <w:p w14:paraId="4804A728" w14:textId="436497EE" w:rsidR="00052636" w:rsidRDefault="00052636" w:rsidP="000E6812">
      <w:pPr>
        <w:spacing w:after="0" w:line="240" w:lineRule="auto"/>
        <w:jc w:val="center"/>
        <w:rPr>
          <w:rFonts w:ascii="Times New Roman" w:eastAsia="Times New Roman" w:hAnsi="Times New Roman"/>
          <w:kern w:val="0"/>
          <w:sz w:val="34"/>
          <w:szCs w:val="34"/>
          <w:lang w:eastAsia="tr-TR"/>
        </w:rPr>
      </w:pPr>
    </w:p>
    <w:p w14:paraId="05254B99" w14:textId="77777777" w:rsidR="003B52D6" w:rsidRDefault="003B52D6" w:rsidP="000E6812">
      <w:pPr>
        <w:spacing w:after="0" w:line="240" w:lineRule="auto"/>
        <w:jc w:val="center"/>
        <w:rPr>
          <w:rFonts w:ascii="Times New Roman" w:eastAsia="Times New Roman" w:hAnsi="Times New Roman"/>
          <w:kern w:val="0"/>
          <w:sz w:val="34"/>
          <w:szCs w:val="34"/>
          <w:lang w:eastAsia="tr-TR"/>
        </w:rPr>
      </w:pPr>
    </w:p>
    <w:p w14:paraId="4CDC515A" w14:textId="77777777" w:rsidR="00E905A0" w:rsidRPr="00717108" w:rsidRDefault="00E905A0"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717108" w14:paraId="7D836B9E" w14:textId="77777777" w:rsidTr="005E3C85">
        <w:trPr>
          <w:trHeight w:val="834"/>
        </w:trPr>
        <w:tc>
          <w:tcPr>
            <w:tcW w:w="2710" w:type="dxa"/>
            <w:shd w:val="clear" w:color="auto" w:fill="auto"/>
            <w:hideMark/>
          </w:tcPr>
          <w:p w14:paraId="758D7D73" w14:textId="77777777" w:rsidR="005E3C85" w:rsidRPr="00717108" w:rsidRDefault="00052636" w:rsidP="005E3C85">
            <w:pPr>
              <w:pStyle w:val="KapakBilimdaliYazStiliSau"/>
            </w:pPr>
            <w:r w:rsidRPr="00717108">
              <w:t>Fakülte Anabilim Dalı</w:t>
            </w:r>
          </w:p>
          <w:p w14:paraId="50128F66" w14:textId="77777777" w:rsidR="00052636" w:rsidRPr="00717108" w:rsidRDefault="00052636" w:rsidP="005E3C85">
            <w:pPr>
              <w:pStyle w:val="KapakBilimdaliYazStiliSau"/>
            </w:pPr>
            <w:r w:rsidRPr="00717108">
              <w:t>Tez Danışmanı</w:t>
            </w:r>
          </w:p>
        </w:tc>
        <w:tc>
          <w:tcPr>
            <w:tcW w:w="548" w:type="dxa"/>
            <w:shd w:val="clear" w:color="auto" w:fill="auto"/>
            <w:hideMark/>
          </w:tcPr>
          <w:p w14:paraId="7314282C" w14:textId="77777777" w:rsidR="00052636" w:rsidRPr="00717108" w:rsidRDefault="00052636" w:rsidP="005E3C85">
            <w:pPr>
              <w:pStyle w:val="KapakBilimdaliYazStiliSau"/>
            </w:pPr>
            <w:r w:rsidRPr="00717108">
              <w:t>:</w:t>
            </w:r>
          </w:p>
          <w:p w14:paraId="6756244E" w14:textId="77777777" w:rsidR="00052636" w:rsidRPr="00717108" w:rsidRDefault="00052636" w:rsidP="005E3C85">
            <w:pPr>
              <w:pStyle w:val="KapakBilimdaliYazStiliSau"/>
            </w:pPr>
            <w:r w:rsidRPr="00717108">
              <w:t>:</w:t>
            </w:r>
          </w:p>
        </w:tc>
        <w:tc>
          <w:tcPr>
            <w:tcW w:w="4241" w:type="dxa"/>
            <w:shd w:val="clear" w:color="auto" w:fill="auto"/>
            <w:hideMark/>
          </w:tcPr>
          <w:p w14:paraId="6EBBBC25" w14:textId="77777777" w:rsidR="00052636" w:rsidRPr="00717108" w:rsidRDefault="00052636" w:rsidP="005E3C85">
            <w:pPr>
              <w:pStyle w:val="KapakBilimdaliYazStiliSau"/>
            </w:pPr>
            <w:r w:rsidRPr="00717108">
              <w:t>BİLGİSAYAR MÜHENDİSLİĞİ</w:t>
            </w:r>
          </w:p>
          <w:p w14:paraId="332DC24A" w14:textId="2E56CFC6" w:rsidR="00052636" w:rsidRPr="00717108" w:rsidRDefault="00052636" w:rsidP="005E3C85">
            <w:pPr>
              <w:pStyle w:val="KapakBilimdaliYazStiliSau"/>
              <w:rPr>
                <w:lang w:eastAsia="en-GB"/>
              </w:rPr>
            </w:pPr>
            <w:r w:rsidRPr="00717108">
              <w:t xml:space="preserve">Prof. Dr. </w:t>
            </w:r>
            <w:r w:rsidR="00E905A0">
              <w:t>Ümit KOCABIÇAK</w:t>
            </w:r>
          </w:p>
        </w:tc>
      </w:tr>
    </w:tbl>
    <w:p w14:paraId="35C48B54" w14:textId="77777777" w:rsidR="000E6812" w:rsidRDefault="000E6812" w:rsidP="000E6812">
      <w:pPr>
        <w:spacing w:after="0" w:line="240" w:lineRule="auto"/>
        <w:rPr>
          <w:rFonts w:ascii="Times New Roman" w:eastAsia="Times New Roman" w:hAnsi="Times New Roman"/>
          <w:kern w:val="0"/>
          <w:sz w:val="34"/>
          <w:szCs w:val="34"/>
          <w:lang w:eastAsia="tr-TR"/>
        </w:rPr>
      </w:pPr>
    </w:p>
    <w:p w14:paraId="5021E3F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F335B63"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045CAF2" w14:textId="77777777" w:rsidR="006C5FFA" w:rsidRDefault="006C5FFA" w:rsidP="000E6812">
      <w:pPr>
        <w:spacing w:after="0" w:line="240" w:lineRule="auto"/>
        <w:rPr>
          <w:rFonts w:ascii="Times New Roman" w:eastAsia="Times New Roman" w:hAnsi="Times New Roman"/>
          <w:kern w:val="0"/>
          <w:sz w:val="34"/>
          <w:szCs w:val="34"/>
          <w:lang w:eastAsia="tr-TR"/>
        </w:rPr>
      </w:pPr>
    </w:p>
    <w:p w14:paraId="00876190" w14:textId="77777777" w:rsidR="006C5FFA" w:rsidRDefault="006C5FFA" w:rsidP="000E6812">
      <w:pPr>
        <w:spacing w:after="0" w:line="240" w:lineRule="auto"/>
        <w:rPr>
          <w:rFonts w:ascii="Times New Roman" w:eastAsia="Times New Roman" w:hAnsi="Times New Roman"/>
          <w:kern w:val="0"/>
          <w:sz w:val="34"/>
          <w:szCs w:val="34"/>
          <w:lang w:eastAsia="tr-TR"/>
        </w:rPr>
      </w:pPr>
    </w:p>
    <w:p w14:paraId="64B674E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46AFA679" w14:textId="77777777" w:rsidR="006C5FFA" w:rsidRPr="00717108" w:rsidRDefault="006C5FFA" w:rsidP="000E6812">
      <w:pPr>
        <w:spacing w:after="0" w:line="240" w:lineRule="auto"/>
        <w:rPr>
          <w:rFonts w:ascii="Times New Roman" w:eastAsia="Times New Roman" w:hAnsi="Times New Roman"/>
          <w:kern w:val="0"/>
          <w:sz w:val="34"/>
          <w:szCs w:val="34"/>
          <w:lang w:eastAsia="tr-TR"/>
        </w:rPr>
      </w:pPr>
    </w:p>
    <w:p w14:paraId="5B924C1E" w14:textId="05398892" w:rsidR="003B69FF" w:rsidRPr="009436EE" w:rsidRDefault="00172549" w:rsidP="00CA76E2">
      <w:pPr>
        <w:pStyle w:val="KapakBilimdaliYazStiliSau"/>
        <w:jc w:val="center"/>
        <w:sectPr w:rsidR="003B69FF" w:rsidRPr="009436EE" w:rsidSect="002977DD">
          <w:headerReference w:type="default" r:id="rId8"/>
          <w:pgSz w:w="11906" w:h="16838"/>
          <w:pgMar w:top="1701" w:right="1843" w:bottom="1418" w:left="1843" w:header="708" w:footer="708" w:gutter="0"/>
          <w:pgNumType w:fmt="lowerRoman"/>
          <w:cols w:space="708"/>
          <w:titlePg/>
          <w:docGrid w:linePitch="360"/>
        </w:sectPr>
      </w:pPr>
      <w:r w:rsidRPr="00717108">
        <w:t>20</w:t>
      </w:r>
      <w:r w:rsidR="00E905A0">
        <w:t>20</w:t>
      </w:r>
      <w:r w:rsidRPr="00717108">
        <w:t>-20</w:t>
      </w:r>
      <w:r w:rsidR="00E905A0">
        <w:t>21 Yaz</w:t>
      </w:r>
      <w:r w:rsidRPr="00717108">
        <w:t xml:space="preserve"> Dönemi</w:t>
      </w:r>
      <w:r w:rsidR="00835B00" w:rsidRPr="009436EE">
        <w:br w:type="page"/>
      </w:r>
    </w:p>
    <w:p w14:paraId="167F04C6" w14:textId="77777777" w:rsidR="00835B00" w:rsidRPr="009436EE" w:rsidRDefault="00835B00" w:rsidP="00CA76E2">
      <w:pPr>
        <w:pStyle w:val="KapakBilimdaliYazStiliSau"/>
        <w:jc w:val="center"/>
      </w:pPr>
    </w:p>
    <w:p w14:paraId="21E6ECA9" w14:textId="77777777" w:rsidR="00835B00" w:rsidRPr="00717108" w:rsidRDefault="00835B00" w:rsidP="00076396">
      <w:pPr>
        <w:pStyle w:val="KapakTCYazisiSau"/>
      </w:pPr>
      <w:r w:rsidRPr="00717108">
        <w:t>T.C.</w:t>
      </w:r>
    </w:p>
    <w:p w14:paraId="3311C2DF" w14:textId="77777777" w:rsidR="00835B00" w:rsidRPr="00717108" w:rsidRDefault="00835B00" w:rsidP="00076396">
      <w:pPr>
        <w:pStyle w:val="KapakTCYazisiSau"/>
      </w:pPr>
      <w:r w:rsidRPr="00717108">
        <w:t>SAKARYA ÜNİVERSİTESİ</w:t>
      </w:r>
    </w:p>
    <w:p w14:paraId="4B6DB6AF" w14:textId="77777777" w:rsidR="00A01E20" w:rsidRPr="00717108" w:rsidRDefault="00A01E20" w:rsidP="00A01E20">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4B0630F7"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79141F5"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2A9C1FC2"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27B2174"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08BF4007"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2C07FAB3"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9297AAC"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5753E390"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84DE54D" w14:textId="07CFE1E7" w:rsidR="00087052" w:rsidRPr="00717108" w:rsidRDefault="00216EC6" w:rsidP="00087052">
      <w:pPr>
        <w:pStyle w:val="KapakMakaleBasligiSau"/>
        <w:rPr>
          <w:rFonts w:ascii="Times New Roman" w:hAnsi="Times New Roman" w:cs="Times New Roman"/>
        </w:rPr>
      </w:pPr>
      <w:r w:rsidRPr="00216EC6">
        <w:rPr>
          <w:rFonts w:ascii="Times New Roman" w:hAnsi="Times New Roman" w:cs="Times New Roman"/>
        </w:rPr>
        <w:t>SORU HAVUZU YAZILIMININ GELİŞTİRİLMESİ</w:t>
      </w:r>
      <w:r w:rsidR="00702F79" w:rsidRPr="00717108">
        <w:rPr>
          <w:rFonts w:ascii="Times New Roman" w:hAnsi="Times New Roman" w:cs="Times New Roman"/>
        </w:rPr>
        <w:br/>
      </w:r>
      <w:r w:rsidR="00291081" w:rsidRPr="00717108">
        <w:rPr>
          <w:rFonts w:ascii="Times New Roman" w:hAnsi="Times New Roman" w:cs="Times New Roman"/>
        </w:rPr>
        <w:br/>
      </w:r>
    </w:p>
    <w:p w14:paraId="6F629A94"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34D11747"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5476CDD7"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6CC3A325"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2856ADD1" w14:textId="77777777" w:rsidR="00702F79" w:rsidRPr="00717108" w:rsidRDefault="00702F79" w:rsidP="00702F79">
      <w:pPr>
        <w:spacing w:after="0" w:line="240" w:lineRule="auto"/>
        <w:jc w:val="center"/>
        <w:rPr>
          <w:rFonts w:ascii="Times New Roman" w:eastAsia="Times New Roman" w:hAnsi="Times New Roman"/>
          <w:b/>
          <w:kern w:val="0"/>
          <w:sz w:val="30"/>
          <w:szCs w:val="30"/>
          <w:lang w:eastAsia="tr-TR"/>
        </w:rPr>
      </w:pPr>
    </w:p>
    <w:p w14:paraId="2056E9A5" w14:textId="77777777" w:rsidR="003D5355" w:rsidRPr="00717108" w:rsidRDefault="008B678D" w:rsidP="003D5355">
      <w:pPr>
        <w:spacing w:before="320" w:after="0" w:line="240" w:lineRule="auto"/>
        <w:jc w:val="center"/>
        <w:rPr>
          <w:rStyle w:val="KapakTezYaziStiliSauChar"/>
          <w:rFonts w:eastAsia="Calibri"/>
        </w:rPr>
      </w:pPr>
      <w:r w:rsidRPr="00717108">
        <w:rPr>
          <w:rStyle w:val="KapakTezYaziStiliSauChar"/>
          <w:rFonts w:eastAsia="Calibri"/>
        </w:rPr>
        <w:t xml:space="preserve">BSM 498 - </w:t>
      </w:r>
      <w:r w:rsidR="00A421D0" w:rsidRPr="00717108">
        <w:rPr>
          <w:rStyle w:val="KapakTezYaziStiliSauChar"/>
          <w:rFonts w:eastAsia="Calibri"/>
        </w:rPr>
        <w:t>BİTİRME ÇALIŞMASI</w:t>
      </w:r>
    </w:p>
    <w:p w14:paraId="414E13B1" w14:textId="77777777" w:rsidR="00702F79" w:rsidRPr="00717108" w:rsidRDefault="00702F79" w:rsidP="00702F79">
      <w:pPr>
        <w:spacing w:after="0" w:line="240" w:lineRule="auto"/>
        <w:jc w:val="center"/>
        <w:rPr>
          <w:rFonts w:ascii="Times New Roman" w:eastAsia="Times New Roman" w:hAnsi="Times New Roman"/>
          <w:b/>
          <w:kern w:val="0"/>
          <w:sz w:val="26"/>
          <w:szCs w:val="26"/>
          <w:lang w:eastAsia="tr-TR"/>
        </w:rPr>
      </w:pPr>
    </w:p>
    <w:p w14:paraId="46C57951" w14:textId="77777777" w:rsidR="00216EC6" w:rsidRDefault="00216EC6" w:rsidP="00087052">
      <w:pPr>
        <w:pStyle w:val="KapakIsimSoyisim"/>
        <w:rPr>
          <w:rFonts w:ascii="Times New Roman" w:hAnsi="Times New Roman" w:cs="Times New Roman"/>
        </w:rPr>
      </w:pPr>
      <w:r>
        <w:rPr>
          <w:rFonts w:ascii="Times New Roman" w:hAnsi="Times New Roman" w:cs="Times New Roman"/>
        </w:rPr>
        <w:t xml:space="preserve">Emre BODUR </w:t>
      </w:r>
    </w:p>
    <w:p w14:paraId="6B564258" w14:textId="02D1E0A9" w:rsidR="00087052" w:rsidRPr="00717108" w:rsidRDefault="00216EC6" w:rsidP="00087052">
      <w:pPr>
        <w:pStyle w:val="KapakIsimSoyisim"/>
        <w:rPr>
          <w:rFonts w:ascii="Times New Roman" w:eastAsia="Calibri" w:hAnsi="Times New Roman" w:cs="Times New Roman"/>
          <w:b w:val="0"/>
          <w:kern w:val="2"/>
          <w:sz w:val="22"/>
          <w:szCs w:val="22"/>
          <w:lang w:eastAsia="en-US"/>
        </w:rPr>
      </w:pPr>
      <w:r>
        <w:rPr>
          <w:rFonts w:ascii="Times New Roman" w:hAnsi="Times New Roman" w:cs="Times New Roman"/>
        </w:rPr>
        <w:br/>
      </w:r>
    </w:p>
    <w:p w14:paraId="560E7211" w14:textId="77777777" w:rsidR="00835B00" w:rsidRPr="00717108" w:rsidRDefault="00835B00" w:rsidP="00CA76E2">
      <w:pPr>
        <w:pStyle w:val="KapakBoslukYaziStiliSau"/>
      </w:pPr>
    </w:p>
    <w:p w14:paraId="033ADB42" w14:textId="77777777" w:rsidR="00835B00" w:rsidRPr="00717108" w:rsidRDefault="00835B00" w:rsidP="00CA76E2">
      <w:pPr>
        <w:pStyle w:val="KapakBoslukYaziStiliSau"/>
      </w:pPr>
    </w:p>
    <w:p w14:paraId="03FA27BB" w14:textId="77777777" w:rsidR="00835B00" w:rsidRPr="00717108" w:rsidRDefault="00835B00" w:rsidP="00CA76E2">
      <w:pPr>
        <w:pStyle w:val="KapakBoslukYaziStiliSau"/>
      </w:pPr>
    </w:p>
    <w:tbl>
      <w:tblPr>
        <w:tblW w:w="9387" w:type="dxa"/>
        <w:tblLook w:val="01E0" w:firstRow="1" w:lastRow="1" w:firstColumn="1" w:lastColumn="1" w:noHBand="0" w:noVBand="0"/>
      </w:tblPr>
      <w:tblGrid>
        <w:gridCol w:w="3881"/>
        <w:gridCol w:w="728"/>
        <w:gridCol w:w="4778"/>
      </w:tblGrid>
      <w:tr w:rsidR="00A01E20" w:rsidRPr="00717108" w14:paraId="0EDD37F8" w14:textId="77777777" w:rsidTr="00A01E20">
        <w:trPr>
          <w:trHeight w:val="648"/>
        </w:trPr>
        <w:tc>
          <w:tcPr>
            <w:tcW w:w="3881" w:type="dxa"/>
            <w:shd w:val="clear" w:color="auto" w:fill="auto"/>
            <w:hideMark/>
          </w:tcPr>
          <w:p w14:paraId="2ED2DF9E" w14:textId="77777777" w:rsidR="00A01E20" w:rsidRPr="00717108" w:rsidRDefault="00A01E20" w:rsidP="00172549">
            <w:pPr>
              <w:pStyle w:val="KapakBilimdaliYazStiliSau"/>
            </w:pPr>
            <w:r w:rsidRPr="00717108">
              <w:t>Fakülte Anabilim Dalı</w:t>
            </w:r>
          </w:p>
        </w:tc>
        <w:tc>
          <w:tcPr>
            <w:tcW w:w="728" w:type="dxa"/>
            <w:shd w:val="clear" w:color="auto" w:fill="auto"/>
            <w:hideMark/>
          </w:tcPr>
          <w:p w14:paraId="6AD98116" w14:textId="77777777" w:rsidR="00A01E20" w:rsidRPr="00717108" w:rsidRDefault="00A01E20" w:rsidP="00172549">
            <w:pPr>
              <w:pStyle w:val="KapakBilimdaliYazStiliSau"/>
            </w:pPr>
            <w:r w:rsidRPr="00717108">
              <w:t>:</w:t>
            </w:r>
          </w:p>
        </w:tc>
        <w:tc>
          <w:tcPr>
            <w:tcW w:w="4778" w:type="dxa"/>
            <w:shd w:val="clear" w:color="auto" w:fill="auto"/>
            <w:hideMark/>
          </w:tcPr>
          <w:p w14:paraId="353A0BA3" w14:textId="77777777" w:rsidR="00A01E20" w:rsidRPr="00717108" w:rsidRDefault="00A01E20" w:rsidP="00172549">
            <w:pPr>
              <w:pStyle w:val="KapakBilimdaliYazStiliSau"/>
              <w:rPr>
                <w:lang w:eastAsia="en-GB"/>
              </w:rPr>
            </w:pPr>
            <w:r w:rsidRPr="00717108">
              <w:t>BİLGİSAYAR MÜHENDİSLİĞİ</w:t>
            </w:r>
          </w:p>
        </w:tc>
      </w:tr>
    </w:tbl>
    <w:p w14:paraId="57B8F112" w14:textId="77777777" w:rsidR="00702F79" w:rsidRPr="00717108" w:rsidRDefault="00702F79" w:rsidP="00702F79">
      <w:pPr>
        <w:spacing w:after="0" w:line="240" w:lineRule="auto"/>
        <w:rPr>
          <w:rFonts w:ascii="Times New Roman" w:eastAsia="Times New Roman" w:hAnsi="Times New Roman"/>
          <w:kern w:val="0"/>
          <w:sz w:val="26"/>
          <w:szCs w:val="26"/>
          <w:lang w:eastAsia="tr-TR"/>
        </w:rPr>
      </w:pPr>
    </w:p>
    <w:p w14:paraId="6D05206B" w14:textId="77777777" w:rsidR="00702F79" w:rsidRPr="00717108" w:rsidRDefault="00702F79" w:rsidP="00702F79">
      <w:pPr>
        <w:spacing w:after="0" w:line="240" w:lineRule="auto"/>
        <w:jc w:val="center"/>
        <w:rPr>
          <w:rFonts w:ascii="Times New Roman" w:eastAsia="Times New Roman" w:hAnsi="Times New Roman"/>
          <w:kern w:val="0"/>
          <w:sz w:val="26"/>
          <w:szCs w:val="26"/>
          <w:lang w:eastAsia="tr-TR"/>
        </w:rPr>
      </w:pPr>
    </w:p>
    <w:p w14:paraId="78B9A3C0" w14:textId="77777777" w:rsidR="00835B00" w:rsidRPr="00717108" w:rsidRDefault="00055797" w:rsidP="009440A4">
      <w:pPr>
        <w:pStyle w:val="KapakOybirligiYazi-StiliSau"/>
      </w:pPr>
      <w:r w:rsidRPr="00717108">
        <w:t xml:space="preserve">Bu tez </w:t>
      </w:r>
      <w:r w:rsidR="00A01E20" w:rsidRPr="00717108">
        <w:t>..</w:t>
      </w:r>
      <w:r w:rsidR="006E1DBA" w:rsidRPr="00717108">
        <w:t xml:space="preserve"> / </w:t>
      </w:r>
      <w:r w:rsidR="00A01E20" w:rsidRPr="00717108">
        <w:t>..</w:t>
      </w:r>
      <w:r w:rsidRPr="00717108">
        <w:t xml:space="preserve"> /</w:t>
      </w:r>
      <w:r w:rsidR="00A01E20" w:rsidRPr="00717108">
        <w:t xml:space="preserve"> …</w:t>
      </w:r>
      <w:r w:rsidRPr="00717108">
        <w:t xml:space="preserve"> tarihinde aşağıdaki jüri tarafından oybirliği / oyçokluğu ile kabul edilmiştir.</w:t>
      </w:r>
    </w:p>
    <w:p w14:paraId="04CBF8C3" w14:textId="77777777" w:rsidR="00835B00" w:rsidRPr="00717108" w:rsidRDefault="00835B00" w:rsidP="00CA76E2">
      <w:pPr>
        <w:pStyle w:val="KapakOybirligiYazi-StiliSau"/>
        <w:jc w:val="center"/>
      </w:pPr>
    </w:p>
    <w:p w14:paraId="2012F5A2" w14:textId="77777777" w:rsidR="00835B00" w:rsidRPr="00717108" w:rsidRDefault="00835B00" w:rsidP="00CA76E2">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835B00" w:rsidRPr="00717108" w14:paraId="2E128781" w14:textId="77777777" w:rsidTr="006E1DBA">
        <w:trPr>
          <w:trHeight w:val="266"/>
        </w:trPr>
        <w:tc>
          <w:tcPr>
            <w:tcW w:w="3427" w:type="dxa"/>
            <w:shd w:val="clear" w:color="auto" w:fill="auto"/>
          </w:tcPr>
          <w:p w14:paraId="12660273"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2886" w:type="dxa"/>
            <w:shd w:val="clear" w:color="auto" w:fill="auto"/>
          </w:tcPr>
          <w:p w14:paraId="6E78AAE6"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3066" w:type="dxa"/>
            <w:shd w:val="clear" w:color="auto" w:fill="auto"/>
          </w:tcPr>
          <w:p w14:paraId="26413171"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r>
      <w:tr w:rsidR="00835B00" w:rsidRPr="00717108" w14:paraId="4DADE2FE" w14:textId="77777777" w:rsidTr="006E1DBA">
        <w:trPr>
          <w:trHeight w:val="252"/>
        </w:trPr>
        <w:tc>
          <w:tcPr>
            <w:tcW w:w="3427" w:type="dxa"/>
            <w:shd w:val="clear" w:color="auto" w:fill="auto"/>
            <w:hideMark/>
          </w:tcPr>
          <w:p w14:paraId="17E53655" w14:textId="77777777" w:rsidR="00835B00" w:rsidRPr="00717108" w:rsidRDefault="00835B00" w:rsidP="006E1DBA">
            <w:pPr>
              <w:pStyle w:val="KapakOybirligiYazi-StiliSau"/>
              <w:jc w:val="center"/>
              <w:rPr>
                <w:sz w:val="26"/>
                <w:szCs w:val="26"/>
              </w:rPr>
            </w:pPr>
            <w:r w:rsidRPr="00717108">
              <w:t>……………….</w:t>
            </w:r>
          </w:p>
        </w:tc>
        <w:tc>
          <w:tcPr>
            <w:tcW w:w="2886" w:type="dxa"/>
            <w:shd w:val="clear" w:color="auto" w:fill="auto"/>
            <w:hideMark/>
          </w:tcPr>
          <w:p w14:paraId="4F6225E2" w14:textId="77777777" w:rsidR="00835B00" w:rsidRPr="00717108" w:rsidRDefault="00835B00" w:rsidP="006E1DBA">
            <w:pPr>
              <w:pStyle w:val="KapakOybirligiYazi-StiliSau"/>
              <w:jc w:val="center"/>
              <w:rPr>
                <w:sz w:val="26"/>
                <w:szCs w:val="26"/>
              </w:rPr>
            </w:pPr>
            <w:r w:rsidRPr="00717108">
              <w:t>……………….</w:t>
            </w:r>
          </w:p>
        </w:tc>
        <w:tc>
          <w:tcPr>
            <w:tcW w:w="3066" w:type="dxa"/>
            <w:shd w:val="clear" w:color="auto" w:fill="auto"/>
            <w:hideMark/>
          </w:tcPr>
          <w:p w14:paraId="03542220" w14:textId="77777777" w:rsidR="00835B00" w:rsidRPr="00717108" w:rsidRDefault="00835B00" w:rsidP="006E1DBA">
            <w:pPr>
              <w:pStyle w:val="KapakOybirligiYazi-StiliSau"/>
              <w:jc w:val="center"/>
            </w:pPr>
            <w:r w:rsidRPr="00717108">
              <w:t>……………….</w:t>
            </w:r>
          </w:p>
        </w:tc>
      </w:tr>
      <w:tr w:rsidR="00835B00" w:rsidRPr="00717108" w14:paraId="473C0C11" w14:textId="77777777" w:rsidTr="006E1DBA">
        <w:trPr>
          <w:trHeight w:val="297"/>
        </w:trPr>
        <w:tc>
          <w:tcPr>
            <w:tcW w:w="3427" w:type="dxa"/>
            <w:shd w:val="clear" w:color="auto" w:fill="auto"/>
            <w:hideMark/>
          </w:tcPr>
          <w:p w14:paraId="22E9FB0D" w14:textId="77777777" w:rsidR="00835B00" w:rsidRPr="00717108" w:rsidRDefault="00835B00" w:rsidP="009440A4">
            <w:pPr>
              <w:pStyle w:val="KapakJuriYaziStili"/>
              <w:rPr>
                <w:sz w:val="22"/>
                <w:szCs w:val="22"/>
              </w:rPr>
            </w:pPr>
            <w:r w:rsidRPr="00717108">
              <w:t>Jüri Başkanı</w:t>
            </w:r>
          </w:p>
        </w:tc>
        <w:tc>
          <w:tcPr>
            <w:tcW w:w="2886" w:type="dxa"/>
            <w:shd w:val="clear" w:color="auto" w:fill="auto"/>
            <w:hideMark/>
          </w:tcPr>
          <w:p w14:paraId="0550E4DD" w14:textId="77777777" w:rsidR="00835B00" w:rsidRPr="00717108" w:rsidRDefault="00835B00" w:rsidP="009440A4">
            <w:pPr>
              <w:pStyle w:val="KapakJuriYaziStili"/>
              <w:rPr>
                <w:sz w:val="22"/>
                <w:szCs w:val="22"/>
              </w:rPr>
            </w:pPr>
            <w:r w:rsidRPr="00717108">
              <w:t>Üye</w:t>
            </w:r>
          </w:p>
        </w:tc>
        <w:tc>
          <w:tcPr>
            <w:tcW w:w="3066" w:type="dxa"/>
            <w:shd w:val="clear" w:color="auto" w:fill="auto"/>
            <w:hideMark/>
          </w:tcPr>
          <w:p w14:paraId="0B689C2C" w14:textId="77777777" w:rsidR="00835B00" w:rsidRPr="00717108" w:rsidRDefault="00835B00" w:rsidP="009440A4">
            <w:pPr>
              <w:pStyle w:val="KapakJuriYaziStili"/>
              <w:rPr>
                <w:sz w:val="22"/>
                <w:szCs w:val="22"/>
              </w:rPr>
            </w:pPr>
            <w:r w:rsidRPr="00717108">
              <w:t>Üye</w:t>
            </w:r>
          </w:p>
        </w:tc>
      </w:tr>
    </w:tbl>
    <w:p w14:paraId="65A7B7F9" w14:textId="2CF02108" w:rsidR="00DE7E65" w:rsidRPr="009436EE" w:rsidRDefault="00835B00" w:rsidP="00DE7E65">
      <w:pPr>
        <w:spacing w:before="120" w:after="0" w:line="240" w:lineRule="auto"/>
        <w:rPr>
          <w:rFonts w:ascii="Times New Roman" w:hAnsi="Times New Roman"/>
          <w:b/>
          <w:sz w:val="28"/>
          <w:szCs w:val="28"/>
        </w:rPr>
      </w:pPr>
      <w:r w:rsidRPr="009436EE">
        <w:br w:type="page"/>
      </w:r>
      <w:bookmarkStart w:id="1" w:name="_Toc346019772"/>
      <w:r w:rsidR="00DE7E65" w:rsidRPr="009436EE">
        <w:rPr>
          <w:rFonts w:ascii="Times New Roman" w:hAnsi="Times New Roman"/>
          <w:b/>
          <w:sz w:val="28"/>
          <w:szCs w:val="28"/>
        </w:rPr>
        <w:lastRenderedPageBreak/>
        <w:t>ÖNSÖZ</w:t>
      </w:r>
      <w:bookmarkEnd w:id="1"/>
    </w:p>
    <w:p w14:paraId="6E49B674"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1CE968AB"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41612A95" w14:textId="77777777" w:rsidR="00DE7E65" w:rsidRPr="009436EE" w:rsidRDefault="00DE7E65" w:rsidP="00DE7E65">
      <w:pPr>
        <w:spacing w:after="0" w:line="240" w:lineRule="auto"/>
        <w:jc w:val="both"/>
        <w:rPr>
          <w:rFonts w:ascii="Times New Roman" w:eastAsia="Times New Roman" w:hAnsi="Times New Roman"/>
          <w:kern w:val="0"/>
          <w:sz w:val="24"/>
          <w:szCs w:val="24"/>
          <w:lang w:eastAsia="tr-TR"/>
        </w:rPr>
      </w:pPr>
    </w:p>
    <w:p w14:paraId="18FD6E8E" w14:textId="77777777" w:rsidR="00C779C3" w:rsidRDefault="00C779C3" w:rsidP="00BF4F91">
      <w:pPr>
        <w:pStyle w:val="AnaParagrafYaziStiliSau"/>
      </w:pPr>
      <w:r w:rsidRPr="00C779C3">
        <w:t xml:space="preserve">Günümüzde  sistemlerin  çoğunun  web  üzerine taşındığı  ve  internetin  hayatımızın  vazgeçilmezleri arasında  yer  almaktadır.  Bu  sebeple  web  tabanlı sistemler  yaygınlaşmıştır.  Web  tabanlı  sistemler erişim  kolaylığı  sağlamaktadır.  </w:t>
      </w:r>
      <w:r>
        <w:t xml:space="preserve">Bu kolaylıklar eğitim teknolojilerinde kullanılmaya başlamıştır. Özellikle test sınavlarında kullanılacak olan çoktan seçmeli soruların tasnifi, kontrolü ve istenilen anda istenilen yerde sorulara erişim gibi nedenlerden dolayı web tabanlı sistemler geliştirilmiştir. Bu sistemlere Soru Bankası Yazılımları (Soru Havuzu Yazılımları) denilmektedir. </w:t>
      </w:r>
    </w:p>
    <w:p w14:paraId="4D4DBF50" w14:textId="77777777" w:rsidR="00C779C3" w:rsidRDefault="00C779C3" w:rsidP="00BF4F91">
      <w:pPr>
        <w:pStyle w:val="AnaParagrafYaziStiliSau"/>
      </w:pPr>
    </w:p>
    <w:p w14:paraId="47AB7463" w14:textId="05571BD6" w:rsidR="00597B50" w:rsidRDefault="00C779C3" w:rsidP="00BF4F91">
      <w:pPr>
        <w:pStyle w:val="AnaParagrafYaziStiliSau"/>
      </w:pPr>
      <w:r>
        <w:t xml:space="preserve">Bu çalışmada sınavlarda kullanılacak olan soruların web tabanlı bir yazılım sayesinde dijital ortamda oluşturulması, düzenlenmesi ve tasniflenmesi ve gerektiğinde kullanılması amacıyla Soru Havuzu Yazılımı geliştirdim. </w:t>
      </w:r>
    </w:p>
    <w:p w14:paraId="79D38B73" w14:textId="4399A926" w:rsidR="00C779C3" w:rsidRDefault="00C779C3" w:rsidP="00BF4F91">
      <w:pPr>
        <w:pStyle w:val="AnaParagrafYaziStiliSau"/>
      </w:pPr>
    </w:p>
    <w:p w14:paraId="15EF62AC" w14:textId="77777777" w:rsidR="00A507A5" w:rsidRDefault="00C779C3" w:rsidP="00BF4F91">
      <w:pPr>
        <w:pStyle w:val="AnaParagrafYaziStiliSau"/>
      </w:pPr>
      <w:r>
        <w:t>Ç</w:t>
      </w:r>
      <w:r w:rsidRPr="00C779C3">
        <w:t>alışmamda</w:t>
      </w:r>
      <w:r>
        <w:t xml:space="preserve"> benden desteklerini esirgemeyen</w:t>
      </w:r>
      <w:r w:rsidRPr="00C779C3">
        <w:t xml:space="preserve"> Danışman Hocam Prof. Dr. Ümit KOCABIÇAK’a ve</w:t>
      </w:r>
      <w:r>
        <w:t xml:space="preserve"> Prof. Dr. Celal ÇEKEN hocama</w:t>
      </w:r>
      <w:r w:rsidR="00A507A5">
        <w:t xml:space="preserve"> teşekkür ederim.</w:t>
      </w:r>
    </w:p>
    <w:p w14:paraId="306BFC62" w14:textId="77777777" w:rsidR="00A507A5" w:rsidRDefault="00A507A5" w:rsidP="00BF4F91">
      <w:pPr>
        <w:pStyle w:val="AnaParagrafYaziStiliSau"/>
      </w:pPr>
    </w:p>
    <w:p w14:paraId="179CE723" w14:textId="2C5EB190" w:rsidR="00D7450B" w:rsidRPr="009436EE" w:rsidRDefault="00A507A5" w:rsidP="00BF4F91">
      <w:pPr>
        <w:pStyle w:val="AnaParagrafYaziStiliSau"/>
      </w:pPr>
      <w:r>
        <w:t xml:space="preserve">Gerek Bilgisayar Öğretmenliğinde yaptığım Yüksek Lisans eğitimimde gerekse de bitmez dediğim ama bitirme tezini yazmanın nasip olduğu  Bilgisayar Mühendisliği eğitimimde benden </w:t>
      </w:r>
      <w:r w:rsidR="00C779C3" w:rsidRPr="00C779C3">
        <w:t>deste</w:t>
      </w:r>
      <w:r>
        <w:t xml:space="preserve">ğini esirgemeyen hep yanımda olan kıymetli eşim </w:t>
      </w:r>
      <w:r w:rsidR="00C779C3" w:rsidRPr="00C779C3">
        <w:t xml:space="preserve">Elif </w:t>
      </w:r>
      <w:r>
        <w:t>BODUR’</w:t>
      </w:r>
      <w:r w:rsidR="00C779C3" w:rsidRPr="00C779C3">
        <w:t>a teşekkür ederim.</w:t>
      </w:r>
      <w:r w:rsidR="00D7450B" w:rsidRPr="009436EE">
        <w:br w:type="page"/>
      </w:r>
    </w:p>
    <w:p w14:paraId="795BF623" w14:textId="77777777" w:rsidR="00653153" w:rsidRPr="009436EE" w:rsidRDefault="009E2500" w:rsidP="00653153">
      <w:pPr>
        <w:spacing w:before="120" w:after="0" w:line="240" w:lineRule="auto"/>
        <w:rPr>
          <w:rFonts w:ascii="Times New Roman" w:hAnsi="Times New Roman"/>
          <w:b/>
          <w:sz w:val="28"/>
          <w:szCs w:val="28"/>
        </w:rPr>
      </w:pPr>
      <w:bookmarkStart w:id="2" w:name="_Toc346019774"/>
      <w:r w:rsidRPr="009436EE">
        <w:rPr>
          <w:rFonts w:ascii="Times New Roman" w:eastAsia="Times New Roman" w:hAnsi="Times New Roman"/>
          <w:b/>
          <w:kern w:val="0"/>
          <w:sz w:val="28"/>
          <w:szCs w:val="28"/>
          <w:lang w:eastAsia="tr-TR"/>
        </w:rPr>
        <w:lastRenderedPageBreak/>
        <w:t>İÇİNDEKİLER</w:t>
      </w:r>
    </w:p>
    <w:p w14:paraId="57FEA768"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F692303"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F7108F3" w14:textId="77777777" w:rsidR="00653153" w:rsidRPr="009436EE"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9436EE" w14:paraId="40973CD6" w14:textId="77777777" w:rsidTr="000F1BAA">
        <w:tc>
          <w:tcPr>
            <w:tcW w:w="7659" w:type="dxa"/>
          </w:tcPr>
          <w:p w14:paraId="0E712A79" w14:textId="77777777" w:rsidR="009E2500" w:rsidRPr="009436EE"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9436EE">
              <w:rPr>
                <w:rFonts w:ascii="Times New Roman" w:eastAsia="Times New Roman" w:hAnsi="Times New Roman"/>
                <w:kern w:val="0"/>
                <w:sz w:val="24"/>
                <w:szCs w:val="24"/>
                <w:lang w:eastAsia="tr-TR"/>
              </w:rPr>
              <w:t>ÖNSÖZ……......................................................................................................</w:t>
            </w:r>
          </w:p>
        </w:tc>
        <w:tc>
          <w:tcPr>
            <w:tcW w:w="658" w:type="dxa"/>
          </w:tcPr>
          <w:p w14:paraId="26770F6B"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w:t>
            </w:r>
            <w:r w:rsidR="003B69FF" w:rsidRPr="009436EE">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3A2214D6" w14:textId="77777777" w:rsidTr="000F1BAA">
        <w:tc>
          <w:tcPr>
            <w:tcW w:w="7659" w:type="dxa"/>
          </w:tcPr>
          <w:p w14:paraId="0505A3B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İÇİNDEKİLER</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4466E312"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iv</w:t>
            </w:r>
          </w:p>
        </w:tc>
      </w:tr>
      <w:tr w:rsidR="009E2500" w:rsidRPr="009436EE" w14:paraId="60E313BD" w14:textId="77777777" w:rsidTr="000F1BAA">
        <w:tc>
          <w:tcPr>
            <w:tcW w:w="7659" w:type="dxa"/>
          </w:tcPr>
          <w:p w14:paraId="488633C7"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SİMGELER VE KISALTMALAR LİSTESİ....................................................</w:t>
            </w:r>
          </w:p>
        </w:tc>
        <w:tc>
          <w:tcPr>
            <w:tcW w:w="658" w:type="dxa"/>
          </w:tcPr>
          <w:p w14:paraId="5F7D318F"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p>
        </w:tc>
      </w:tr>
      <w:tr w:rsidR="009E2500" w:rsidRPr="009436EE" w14:paraId="0F2C10B6" w14:textId="77777777" w:rsidTr="000F1BAA">
        <w:tc>
          <w:tcPr>
            <w:tcW w:w="7659" w:type="dxa"/>
          </w:tcPr>
          <w:p w14:paraId="02791CDF"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ŞEKİLLER LİSTESİ</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7B553701"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w:t>
            </w:r>
            <w:r w:rsidR="009E2500" w:rsidRPr="009436EE">
              <w:rPr>
                <w:rFonts w:ascii="Times New Roman" w:eastAsia="Times New Roman" w:hAnsi="Times New Roman"/>
                <w:kern w:val="0"/>
                <w:sz w:val="24"/>
                <w:szCs w:val="24"/>
                <w:lang w:eastAsia="tr-TR"/>
              </w:rPr>
              <w:t>ii</w:t>
            </w:r>
          </w:p>
        </w:tc>
      </w:tr>
      <w:tr w:rsidR="008E1795" w:rsidRPr="009436EE" w14:paraId="596B1422" w14:textId="77777777" w:rsidTr="000F1BAA">
        <w:tc>
          <w:tcPr>
            <w:tcW w:w="7659" w:type="dxa"/>
          </w:tcPr>
          <w:p w14:paraId="2889DD87" w14:textId="77777777" w:rsidR="008E1795" w:rsidRPr="009436EE" w:rsidRDefault="008E1795" w:rsidP="008E1795">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TABLOLA</w:t>
            </w:r>
            <w:r w:rsidRPr="009436EE">
              <w:rPr>
                <w:rFonts w:ascii="Times New Roman" w:eastAsia="Times New Roman" w:hAnsi="Times New Roman"/>
                <w:kern w:val="0"/>
                <w:sz w:val="24"/>
                <w:szCs w:val="24"/>
                <w:lang w:eastAsia="tr-TR"/>
              </w:rPr>
              <w:t>R LİSTESİ.......................................................................................</w:t>
            </w:r>
          </w:p>
        </w:tc>
        <w:tc>
          <w:tcPr>
            <w:tcW w:w="658" w:type="dxa"/>
          </w:tcPr>
          <w:p w14:paraId="4C043B7D" w14:textId="77777777" w:rsidR="008E1795" w:rsidRPr="009436EE" w:rsidRDefault="008E1795"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r w:rsidR="00E7671B">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6C88BBE9" w14:textId="77777777" w:rsidTr="000F1BAA">
        <w:tc>
          <w:tcPr>
            <w:tcW w:w="7659" w:type="dxa"/>
          </w:tcPr>
          <w:p w14:paraId="7BF04180"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ÖZET.................................................................................................................</w:t>
            </w:r>
          </w:p>
        </w:tc>
        <w:tc>
          <w:tcPr>
            <w:tcW w:w="658" w:type="dxa"/>
          </w:tcPr>
          <w:p w14:paraId="4B0DD3F2" w14:textId="6642B610" w:rsidR="009E2500" w:rsidRPr="009436EE" w:rsidRDefault="00E7671B"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ix</w:t>
            </w:r>
          </w:p>
        </w:tc>
      </w:tr>
      <w:tr w:rsidR="009E2500" w:rsidRPr="009436EE" w14:paraId="0075E373" w14:textId="77777777" w:rsidTr="000F1BAA">
        <w:tc>
          <w:tcPr>
            <w:tcW w:w="7659" w:type="dxa"/>
          </w:tcPr>
          <w:p w14:paraId="549DC10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4303B650"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p>
        </w:tc>
      </w:tr>
      <w:tr w:rsidR="009E2500" w:rsidRPr="009436EE" w14:paraId="510FADD7" w14:textId="77777777" w:rsidTr="000F1BAA">
        <w:tc>
          <w:tcPr>
            <w:tcW w:w="7659" w:type="dxa"/>
          </w:tcPr>
          <w:p w14:paraId="27DDF787" w14:textId="77777777" w:rsidR="009E2500" w:rsidRPr="009436EE" w:rsidRDefault="00DE7E65"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1</w:t>
            </w:r>
            <w:r w:rsidR="009E2500" w:rsidRPr="009436EE">
              <w:rPr>
                <w:rFonts w:ascii="Times New Roman" w:eastAsia="Times New Roman" w:hAnsi="Times New Roman"/>
                <w:kern w:val="0"/>
                <w:sz w:val="24"/>
                <w:szCs w:val="24"/>
                <w:lang w:eastAsia="tr-TR"/>
              </w:rPr>
              <w:t>.</w:t>
            </w:r>
          </w:p>
        </w:tc>
        <w:tc>
          <w:tcPr>
            <w:tcW w:w="658" w:type="dxa"/>
          </w:tcPr>
          <w:p w14:paraId="096DB6EF"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p>
        </w:tc>
      </w:tr>
      <w:tr w:rsidR="009E2500" w:rsidRPr="009436EE" w14:paraId="7FA6CE54" w14:textId="77777777" w:rsidTr="000F1BAA">
        <w:tc>
          <w:tcPr>
            <w:tcW w:w="7659" w:type="dxa"/>
          </w:tcPr>
          <w:p w14:paraId="618CE1BA" w14:textId="77777777" w:rsidR="009E2500" w:rsidRPr="009436EE" w:rsidRDefault="009E2500" w:rsidP="0044601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G</w:t>
            </w:r>
            <w:r w:rsidR="00446010" w:rsidRPr="009436EE">
              <w:rPr>
                <w:rFonts w:ascii="Times New Roman" w:eastAsia="Times New Roman" w:hAnsi="Times New Roman"/>
                <w:kern w:val="0"/>
                <w:sz w:val="24"/>
                <w:szCs w:val="24"/>
                <w:lang w:eastAsia="tr-TR"/>
              </w:rPr>
              <w:t>İRİŞ................................................................................................................</w:t>
            </w:r>
            <w:r w:rsidRPr="009436EE">
              <w:rPr>
                <w:rFonts w:ascii="Times New Roman" w:eastAsia="Times New Roman" w:hAnsi="Times New Roman"/>
                <w:kern w:val="0"/>
                <w:sz w:val="24"/>
                <w:szCs w:val="24"/>
                <w:lang w:eastAsia="tr-TR"/>
              </w:rPr>
              <w:t xml:space="preserve">    </w:t>
            </w:r>
          </w:p>
        </w:tc>
        <w:tc>
          <w:tcPr>
            <w:tcW w:w="658" w:type="dxa"/>
          </w:tcPr>
          <w:p w14:paraId="74BC877D" w14:textId="77777777" w:rsidR="009E2500" w:rsidRPr="009436EE" w:rsidRDefault="007E388C"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p>
        </w:tc>
      </w:tr>
      <w:tr w:rsidR="009E2500" w:rsidRPr="009436EE" w14:paraId="3A2E3278" w14:textId="77777777" w:rsidTr="000F1BAA">
        <w:tc>
          <w:tcPr>
            <w:tcW w:w="7659" w:type="dxa"/>
          </w:tcPr>
          <w:p w14:paraId="375ADDC7"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33FADE48" w14:textId="77777777" w:rsidR="009E2500" w:rsidRPr="009436EE" w:rsidRDefault="009E2500" w:rsidP="00F9255A">
            <w:pPr>
              <w:tabs>
                <w:tab w:val="left" w:pos="3024"/>
              </w:tabs>
              <w:spacing w:after="0" w:line="360" w:lineRule="auto"/>
              <w:jc w:val="center"/>
              <w:rPr>
                <w:rFonts w:ascii="Times New Roman" w:eastAsia="Times New Roman" w:hAnsi="Times New Roman"/>
                <w:b/>
                <w:kern w:val="0"/>
                <w:sz w:val="24"/>
                <w:szCs w:val="24"/>
                <w:lang w:eastAsia="tr-TR"/>
              </w:rPr>
            </w:pPr>
          </w:p>
        </w:tc>
      </w:tr>
      <w:tr w:rsidR="009E2500" w:rsidRPr="009436EE" w14:paraId="087685EA" w14:textId="77777777" w:rsidTr="000F1BAA">
        <w:tc>
          <w:tcPr>
            <w:tcW w:w="7659" w:type="dxa"/>
          </w:tcPr>
          <w:p w14:paraId="1952F5EB" w14:textId="77777777"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DE7E65" w:rsidRPr="009436EE">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p>
        </w:tc>
        <w:tc>
          <w:tcPr>
            <w:tcW w:w="658" w:type="dxa"/>
          </w:tcPr>
          <w:p w14:paraId="1EB1076C" w14:textId="77777777" w:rsidR="009E2500" w:rsidRPr="009436EE" w:rsidRDefault="009E2500" w:rsidP="00F9255A">
            <w:pPr>
              <w:tabs>
                <w:tab w:val="left" w:pos="3024"/>
              </w:tabs>
              <w:spacing w:after="0" w:line="360" w:lineRule="auto"/>
              <w:jc w:val="center"/>
              <w:rPr>
                <w:rFonts w:ascii="Times New Roman" w:eastAsia="Times New Roman" w:hAnsi="Times New Roman"/>
                <w:b/>
                <w:kern w:val="0"/>
                <w:sz w:val="24"/>
                <w:szCs w:val="24"/>
                <w:lang w:eastAsia="tr-TR"/>
              </w:rPr>
            </w:pPr>
          </w:p>
        </w:tc>
      </w:tr>
      <w:tr w:rsidR="009E2500" w:rsidRPr="009436EE" w14:paraId="247EC1A7" w14:textId="77777777" w:rsidTr="000F1BAA">
        <w:tc>
          <w:tcPr>
            <w:tcW w:w="7659" w:type="dxa"/>
          </w:tcPr>
          <w:p w14:paraId="45FC2704" w14:textId="1D906EAD" w:rsidR="009E2500" w:rsidRPr="009436EE" w:rsidRDefault="009077B2" w:rsidP="00AA08F3">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kern w:val="0"/>
                <w:sz w:val="24"/>
                <w:szCs w:val="24"/>
                <w:lang w:eastAsia="tr-TR"/>
              </w:rPr>
              <w:t>GENEL BİLGİLER</w:t>
            </w:r>
            <w:r w:rsidR="00807430">
              <w:rPr>
                <w:rFonts w:ascii="Times New Roman" w:eastAsia="Times New Roman" w:hAnsi="Times New Roman"/>
                <w:kern w:val="0"/>
                <w:sz w:val="24"/>
                <w:szCs w:val="24"/>
                <w:lang w:eastAsia="tr-TR"/>
              </w:rPr>
              <w:t xml:space="preserve"> VE KAVRAMLAR.</w:t>
            </w:r>
            <w:r w:rsidR="00AA08F3" w:rsidRPr="009436EE">
              <w:rPr>
                <w:rFonts w:ascii="Times New Roman" w:eastAsia="Times New Roman" w:hAnsi="Times New Roman"/>
                <w:kern w:val="0"/>
                <w:sz w:val="24"/>
                <w:szCs w:val="24"/>
                <w:lang w:eastAsia="tr-TR"/>
              </w:rPr>
              <w:t>.........................................................</w:t>
            </w:r>
          </w:p>
        </w:tc>
        <w:tc>
          <w:tcPr>
            <w:tcW w:w="658" w:type="dxa"/>
          </w:tcPr>
          <w:p w14:paraId="7571A974" w14:textId="04874461"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E2500" w:rsidRPr="009436EE" w14:paraId="798A7ACC" w14:textId="77777777" w:rsidTr="000F1BAA">
        <w:tc>
          <w:tcPr>
            <w:tcW w:w="7659" w:type="dxa"/>
          </w:tcPr>
          <w:p w14:paraId="2DD7D68C" w14:textId="6DA33EC0" w:rsidR="009E2500" w:rsidRPr="009436EE" w:rsidRDefault="00DE7E65"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E2500" w:rsidRPr="009436EE">
              <w:rPr>
                <w:rFonts w:ascii="Times New Roman" w:eastAsia="Times New Roman" w:hAnsi="Times New Roman"/>
                <w:kern w:val="0"/>
                <w:sz w:val="24"/>
                <w:szCs w:val="24"/>
                <w:lang w:eastAsia="tr-TR"/>
              </w:rPr>
              <w:t>.1.</w:t>
            </w:r>
            <w:r w:rsidR="003361D7" w:rsidRPr="009436EE">
              <w:rPr>
                <w:rFonts w:ascii="Times New Roman" w:eastAsia="Times New Roman" w:hAnsi="Times New Roman"/>
                <w:kern w:val="0"/>
                <w:sz w:val="24"/>
                <w:szCs w:val="24"/>
                <w:lang w:eastAsia="tr-TR"/>
              </w:rPr>
              <w:t xml:space="preserve"> </w:t>
            </w:r>
            <w:r w:rsidR="009077B2">
              <w:rPr>
                <w:rFonts w:ascii="Times New Roman" w:eastAsia="Times New Roman" w:hAnsi="Times New Roman"/>
                <w:kern w:val="0"/>
                <w:sz w:val="24"/>
                <w:szCs w:val="24"/>
                <w:lang w:eastAsia="tr-TR"/>
              </w:rPr>
              <w:t>Projenin Konusu.</w:t>
            </w:r>
            <w:r w:rsidR="00AA08F3"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p>
        </w:tc>
        <w:tc>
          <w:tcPr>
            <w:tcW w:w="658" w:type="dxa"/>
          </w:tcPr>
          <w:p w14:paraId="4C4E7926" w14:textId="2460A50C"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57EA9" w:rsidRPr="009436EE" w14:paraId="2D213702" w14:textId="77777777" w:rsidTr="000F1BAA">
        <w:tc>
          <w:tcPr>
            <w:tcW w:w="7659" w:type="dxa"/>
          </w:tcPr>
          <w:p w14:paraId="5095D5B3" w14:textId="24F6033D" w:rsidR="00957EA9" w:rsidRPr="009436EE" w:rsidRDefault="00957EA9"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r w:rsidR="009077B2">
              <w:rPr>
                <w:rFonts w:ascii="Times New Roman" w:eastAsia="Times New Roman" w:hAnsi="Times New Roman"/>
                <w:kern w:val="0"/>
                <w:sz w:val="24"/>
                <w:szCs w:val="24"/>
                <w:lang w:eastAsia="tr-TR"/>
              </w:rPr>
              <w:t>Projenin Amacı….</w:t>
            </w:r>
            <w:r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F341BF5" w14:textId="4F4CEFFB" w:rsidR="00957EA9"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E2500" w:rsidRPr="009436EE" w14:paraId="64461C4F" w14:textId="77777777" w:rsidTr="000F1BAA">
        <w:tc>
          <w:tcPr>
            <w:tcW w:w="7659" w:type="dxa"/>
          </w:tcPr>
          <w:p w14:paraId="6E48199F" w14:textId="45C424AE"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AA08F3" w:rsidRPr="009436EE">
              <w:rPr>
                <w:rFonts w:ascii="Times New Roman" w:eastAsia="Times New Roman" w:hAnsi="Times New Roman"/>
                <w:kern w:val="0"/>
                <w:sz w:val="24"/>
                <w:szCs w:val="24"/>
                <w:lang w:eastAsia="tr-TR"/>
              </w:rPr>
              <w:t>.</w:t>
            </w:r>
            <w:r w:rsidR="00957EA9">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w:t>
            </w:r>
            <w:r w:rsidR="009077B2">
              <w:rPr>
                <w:rFonts w:ascii="Times New Roman" w:eastAsia="Times New Roman" w:hAnsi="Times New Roman"/>
                <w:kern w:val="0"/>
                <w:sz w:val="24"/>
                <w:szCs w:val="24"/>
                <w:lang w:eastAsia="tr-TR"/>
              </w:rPr>
              <w:t xml:space="preserve"> </w:t>
            </w:r>
            <w:r w:rsidR="009077B2" w:rsidRPr="009077B2">
              <w:rPr>
                <w:rFonts w:ascii="Times New Roman" w:eastAsia="Times New Roman" w:hAnsi="Times New Roman"/>
                <w:kern w:val="0"/>
                <w:sz w:val="24"/>
                <w:szCs w:val="24"/>
                <w:lang w:eastAsia="tr-TR"/>
              </w:rPr>
              <w:t>Daha Önce Yapılmış Çalışmalar</w:t>
            </w:r>
            <w:r w:rsidR="009E2500" w:rsidRPr="009436EE">
              <w:rPr>
                <w:rFonts w:ascii="Times New Roman" w:eastAsia="Times New Roman" w:hAnsi="Times New Roman"/>
                <w:kern w:val="0"/>
                <w:sz w:val="24"/>
                <w:szCs w:val="24"/>
                <w:lang w:eastAsia="tr-TR"/>
              </w:rPr>
              <w:t>..............</w:t>
            </w:r>
            <w:r w:rsidR="009077B2">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5F0BD70E" w14:textId="5E06B5E6"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803161" w:rsidRPr="009436EE" w14:paraId="5C425BED" w14:textId="77777777" w:rsidTr="000F1BAA">
        <w:tc>
          <w:tcPr>
            <w:tcW w:w="7659" w:type="dxa"/>
          </w:tcPr>
          <w:p w14:paraId="257BDDBE" w14:textId="12FFDCDE" w:rsidR="00803161" w:rsidRPr="009436EE" w:rsidRDefault="00803161" w:rsidP="00957EA9">
            <w:pPr>
              <w:spacing w:after="0" w:line="360" w:lineRule="auto"/>
              <w:ind w:left="612"/>
              <w:jc w:val="both"/>
              <w:rPr>
                <w:rFonts w:ascii="Times New Roman" w:eastAsia="Times New Roman" w:hAnsi="Times New Roman"/>
                <w:kern w:val="0"/>
                <w:sz w:val="24"/>
                <w:szCs w:val="24"/>
                <w:lang w:eastAsia="tr-TR"/>
              </w:rPr>
            </w:pPr>
            <w:r w:rsidRPr="00803161">
              <w:rPr>
                <w:rFonts w:ascii="Times New Roman" w:eastAsia="Times New Roman" w:hAnsi="Times New Roman"/>
                <w:kern w:val="0"/>
                <w:sz w:val="24"/>
                <w:szCs w:val="24"/>
                <w:lang w:eastAsia="tr-TR"/>
              </w:rPr>
              <w:t>2.4. Neden Soru Havuzu Yazılımı Geliştirildi?</w:t>
            </w:r>
            <w:r>
              <w:rPr>
                <w:rFonts w:ascii="Times New Roman" w:eastAsia="Times New Roman" w:hAnsi="Times New Roman"/>
                <w:kern w:val="0"/>
                <w:sz w:val="24"/>
                <w:szCs w:val="24"/>
                <w:lang w:eastAsia="tr-TR"/>
              </w:rPr>
              <w:t>.......................................</w:t>
            </w:r>
          </w:p>
        </w:tc>
        <w:tc>
          <w:tcPr>
            <w:tcW w:w="658" w:type="dxa"/>
          </w:tcPr>
          <w:p w14:paraId="1BF68B15" w14:textId="53EF7616" w:rsidR="00803161"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p>
        </w:tc>
      </w:tr>
      <w:tr w:rsidR="009E2500" w:rsidRPr="009436EE" w14:paraId="15FFD03D" w14:textId="77777777" w:rsidTr="000F1BAA">
        <w:tc>
          <w:tcPr>
            <w:tcW w:w="7659" w:type="dxa"/>
          </w:tcPr>
          <w:p w14:paraId="70B8F5F0" w14:textId="45281504" w:rsidR="009E2500" w:rsidRPr="009436EE" w:rsidRDefault="00DE7E65" w:rsidP="00E7671B">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57EA9">
              <w:rPr>
                <w:rFonts w:ascii="Times New Roman" w:eastAsia="Times New Roman" w:hAnsi="Times New Roman"/>
                <w:kern w:val="0"/>
                <w:sz w:val="24"/>
                <w:szCs w:val="24"/>
                <w:lang w:eastAsia="tr-TR"/>
              </w:rPr>
              <w:t>.</w:t>
            </w:r>
            <w:r w:rsidR="00803161">
              <w:rPr>
                <w:rFonts w:ascii="Times New Roman" w:eastAsia="Times New Roman" w:hAnsi="Times New Roman"/>
                <w:kern w:val="0"/>
                <w:sz w:val="24"/>
                <w:szCs w:val="24"/>
                <w:lang w:eastAsia="tr-TR"/>
              </w:rPr>
              <w:t>5</w:t>
            </w:r>
            <w:r w:rsidR="009E2500" w:rsidRPr="009436EE">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Kavramlar……………….…….</w:t>
            </w:r>
            <w:r w:rsidR="009077B2">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02BFDFF8" w14:textId="11508C8E"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077B2" w:rsidRPr="009436EE" w14:paraId="63B69BFA" w14:textId="77777777" w:rsidTr="000F1BAA">
        <w:tc>
          <w:tcPr>
            <w:tcW w:w="7659" w:type="dxa"/>
          </w:tcPr>
          <w:p w14:paraId="054C0B5C" w14:textId="7F031C06" w:rsidR="009077B2" w:rsidRPr="009436EE"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.1. </w:t>
            </w:r>
            <w:r w:rsidR="00807430">
              <w:rPr>
                <w:rFonts w:ascii="Times New Roman" w:eastAsia="Times New Roman" w:hAnsi="Times New Roman"/>
                <w:kern w:val="0"/>
                <w:sz w:val="24"/>
                <w:szCs w:val="24"/>
                <w:lang w:eastAsia="tr-TR"/>
              </w:rPr>
              <w:t>Eğitim………………..</w:t>
            </w:r>
            <w:r>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15C79B9" w14:textId="03DEE286" w:rsidR="009077B2"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077B2" w:rsidRPr="009436EE" w14:paraId="02F5D4A7" w14:textId="77777777" w:rsidTr="000F1BAA">
        <w:tc>
          <w:tcPr>
            <w:tcW w:w="7659" w:type="dxa"/>
          </w:tcPr>
          <w:p w14:paraId="4273832C" w14:textId="6843AD1A" w:rsidR="009077B2"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.2. </w:t>
            </w:r>
            <w:r w:rsidR="00807430">
              <w:rPr>
                <w:rFonts w:ascii="Times New Roman" w:eastAsia="Times New Roman" w:hAnsi="Times New Roman"/>
                <w:kern w:val="0"/>
                <w:sz w:val="24"/>
                <w:szCs w:val="24"/>
                <w:lang w:eastAsia="tr-TR"/>
              </w:rPr>
              <w:t>Ölçme ve Değerlendirme….</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47BF86A" w14:textId="0A4B15C6" w:rsidR="009077B2"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077B2" w:rsidRPr="009436EE" w14:paraId="61E7E52A" w14:textId="77777777" w:rsidTr="000F1BAA">
        <w:tc>
          <w:tcPr>
            <w:tcW w:w="7659" w:type="dxa"/>
          </w:tcPr>
          <w:p w14:paraId="27FE2D6C" w14:textId="57AFE8A9" w:rsidR="009077B2"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.3. </w:t>
            </w:r>
            <w:r w:rsidR="00807430">
              <w:rPr>
                <w:rFonts w:ascii="Times New Roman" w:eastAsia="Times New Roman" w:hAnsi="Times New Roman"/>
                <w:kern w:val="0"/>
                <w:sz w:val="24"/>
                <w:szCs w:val="24"/>
                <w:lang w:eastAsia="tr-TR"/>
              </w:rPr>
              <w:t>Ölçme Değerlendirme Araçları</w:t>
            </w:r>
            <w:r w:rsidR="00C16C23">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D214F31" w14:textId="7226666A" w:rsidR="009077B2"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F97683" w:rsidRPr="009436EE" w14:paraId="0B1A4B4D" w14:textId="77777777" w:rsidTr="000F1BAA">
        <w:tc>
          <w:tcPr>
            <w:tcW w:w="7659" w:type="dxa"/>
          </w:tcPr>
          <w:p w14:paraId="72B4A097" w14:textId="71243AAF" w:rsidR="00F97683" w:rsidRDefault="00F97683"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.4. </w:t>
            </w:r>
            <w:r w:rsidRPr="00F97683">
              <w:rPr>
                <w:rFonts w:ascii="Times New Roman" w:eastAsia="Times New Roman" w:hAnsi="Times New Roman"/>
                <w:kern w:val="0"/>
                <w:sz w:val="24"/>
                <w:szCs w:val="24"/>
                <w:lang w:eastAsia="tr-TR"/>
              </w:rPr>
              <w:t>Çoktan Seçmeli Sorular</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1681C2C9" w14:textId="5269BF12" w:rsidR="00F97683"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807430" w:rsidRPr="009436EE" w14:paraId="1C06609C" w14:textId="77777777" w:rsidTr="000F1BAA">
        <w:tc>
          <w:tcPr>
            <w:tcW w:w="7659" w:type="dxa"/>
          </w:tcPr>
          <w:p w14:paraId="5356AF22" w14:textId="221EA5E8" w:rsidR="00807430" w:rsidRDefault="00807430"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Soru Havuzu/Soru Bankası……………………………………..</w:t>
            </w:r>
          </w:p>
        </w:tc>
        <w:tc>
          <w:tcPr>
            <w:tcW w:w="658" w:type="dxa"/>
          </w:tcPr>
          <w:p w14:paraId="3F89942D" w14:textId="05CCD6D6" w:rsidR="00807430"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6235E8" w:rsidRPr="009436EE" w14:paraId="2894E7C6" w14:textId="77777777" w:rsidTr="000F1BAA">
        <w:tc>
          <w:tcPr>
            <w:tcW w:w="7659" w:type="dxa"/>
          </w:tcPr>
          <w:p w14:paraId="272F4F09" w14:textId="0D5FBBBA" w:rsidR="006235E8" w:rsidRDefault="006235E8"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6</w:t>
            </w:r>
            <w:r>
              <w:rPr>
                <w:rFonts w:ascii="Times New Roman" w:eastAsia="Times New Roman" w:hAnsi="Times New Roman"/>
                <w:kern w:val="0"/>
                <w:sz w:val="24"/>
                <w:szCs w:val="24"/>
                <w:lang w:eastAsia="tr-TR"/>
              </w:rPr>
              <w:t>. Yazılım…………………...……………………………………..</w:t>
            </w:r>
          </w:p>
        </w:tc>
        <w:tc>
          <w:tcPr>
            <w:tcW w:w="658" w:type="dxa"/>
          </w:tcPr>
          <w:p w14:paraId="5CF7C6DD" w14:textId="13B61282" w:rsidR="006235E8"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6235E8" w:rsidRPr="009436EE" w14:paraId="79078A54" w14:textId="77777777" w:rsidTr="000F1BAA">
        <w:tc>
          <w:tcPr>
            <w:tcW w:w="7659" w:type="dxa"/>
          </w:tcPr>
          <w:p w14:paraId="69CD9EC2" w14:textId="32D3A124" w:rsidR="006235E8" w:rsidRDefault="006235E8"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7</w:t>
            </w:r>
            <w:r>
              <w:rPr>
                <w:rFonts w:ascii="Times New Roman" w:eastAsia="Times New Roman" w:hAnsi="Times New Roman"/>
                <w:kern w:val="0"/>
                <w:sz w:val="24"/>
                <w:szCs w:val="24"/>
                <w:lang w:eastAsia="tr-TR"/>
              </w:rPr>
              <w:t>. Sunucu…………………...……………………………………..</w:t>
            </w:r>
            <w:r w:rsidR="00F97683">
              <w:rPr>
                <w:rFonts w:ascii="Times New Roman" w:eastAsia="Times New Roman" w:hAnsi="Times New Roman"/>
                <w:kern w:val="0"/>
                <w:sz w:val="24"/>
                <w:szCs w:val="24"/>
                <w:lang w:eastAsia="tr-TR"/>
              </w:rPr>
              <w:t>.</w:t>
            </w:r>
          </w:p>
        </w:tc>
        <w:tc>
          <w:tcPr>
            <w:tcW w:w="658" w:type="dxa"/>
          </w:tcPr>
          <w:p w14:paraId="105070E4" w14:textId="0FB9C544" w:rsidR="006235E8"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9077B2" w:rsidRPr="009436EE" w14:paraId="506ADA8B" w14:textId="77777777" w:rsidTr="000F1BAA">
        <w:tc>
          <w:tcPr>
            <w:tcW w:w="7659" w:type="dxa"/>
          </w:tcPr>
          <w:p w14:paraId="11E46EE9" w14:textId="77777777" w:rsidR="009077B2" w:rsidRPr="009436EE" w:rsidRDefault="009077B2" w:rsidP="009077B2">
            <w:pPr>
              <w:spacing w:after="0" w:line="360" w:lineRule="auto"/>
              <w:jc w:val="both"/>
              <w:rPr>
                <w:rFonts w:ascii="Times New Roman" w:eastAsia="Times New Roman" w:hAnsi="Times New Roman"/>
                <w:kern w:val="0"/>
                <w:sz w:val="24"/>
                <w:szCs w:val="24"/>
                <w:lang w:eastAsia="tr-TR"/>
              </w:rPr>
            </w:pPr>
          </w:p>
        </w:tc>
        <w:tc>
          <w:tcPr>
            <w:tcW w:w="658" w:type="dxa"/>
          </w:tcPr>
          <w:p w14:paraId="037F9459"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p>
        </w:tc>
      </w:tr>
      <w:tr w:rsidR="009077B2" w:rsidRPr="009436EE" w14:paraId="5F573B1D" w14:textId="77777777" w:rsidTr="000F1BAA">
        <w:tc>
          <w:tcPr>
            <w:tcW w:w="7659" w:type="dxa"/>
          </w:tcPr>
          <w:p w14:paraId="2E4EF9E3" w14:textId="77777777" w:rsidR="009077B2" w:rsidRPr="009436EE" w:rsidRDefault="009077B2" w:rsidP="009077B2">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3.</w:t>
            </w:r>
          </w:p>
        </w:tc>
        <w:tc>
          <w:tcPr>
            <w:tcW w:w="658" w:type="dxa"/>
          </w:tcPr>
          <w:p w14:paraId="26D548D1"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p>
        </w:tc>
      </w:tr>
      <w:tr w:rsidR="009077B2" w:rsidRPr="009436EE" w14:paraId="69CBEBB7" w14:textId="77777777" w:rsidTr="000F1BAA">
        <w:tc>
          <w:tcPr>
            <w:tcW w:w="7659" w:type="dxa"/>
          </w:tcPr>
          <w:p w14:paraId="3083A26D" w14:textId="1796E8DD" w:rsidR="009077B2" w:rsidRPr="009436EE" w:rsidRDefault="00807430" w:rsidP="009077B2">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KULLANILAN TEKNOJİLER.</w:t>
            </w:r>
            <w:r w:rsidR="009077B2" w:rsidRPr="009436EE">
              <w:rPr>
                <w:rFonts w:ascii="Times New Roman" w:eastAsia="Times New Roman" w:hAnsi="Times New Roman"/>
                <w:kern w:val="0"/>
                <w:sz w:val="24"/>
                <w:szCs w:val="24"/>
                <w:lang w:eastAsia="tr-TR"/>
              </w:rPr>
              <w:t>............</w:t>
            </w:r>
            <w:r w:rsidR="006235E8">
              <w:rPr>
                <w:rFonts w:ascii="Times New Roman" w:eastAsia="Times New Roman" w:hAnsi="Times New Roman"/>
                <w:kern w:val="0"/>
                <w:sz w:val="24"/>
                <w:szCs w:val="24"/>
                <w:lang w:eastAsia="tr-TR"/>
              </w:rPr>
              <w:t>.</w:t>
            </w:r>
            <w:r w:rsidR="00694F20">
              <w:rPr>
                <w:rFonts w:ascii="Times New Roman" w:eastAsia="Times New Roman" w:hAnsi="Times New Roman"/>
                <w:kern w:val="0"/>
                <w:sz w:val="24"/>
                <w:szCs w:val="24"/>
                <w:lang w:eastAsia="tr-TR"/>
              </w:rPr>
              <w:t>..........................................................</w:t>
            </w:r>
          </w:p>
        </w:tc>
        <w:tc>
          <w:tcPr>
            <w:tcW w:w="658" w:type="dxa"/>
          </w:tcPr>
          <w:p w14:paraId="44FAEFBC" w14:textId="517823AB" w:rsidR="009077B2" w:rsidRPr="009436EE"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2030603E" w14:textId="77777777" w:rsidTr="000F1BAA">
        <w:tc>
          <w:tcPr>
            <w:tcW w:w="7659" w:type="dxa"/>
          </w:tcPr>
          <w:p w14:paraId="41A398F8" w14:textId="7A16B55B" w:rsidR="00807430" w:rsidRPr="009436EE" w:rsidRDefault="00C85323" w:rsidP="00C8532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3.</w:t>
            </w:r>
            <w:r w:rsidR="00694F20">
              <w:rPr>
                <w:rFonts w:ascii="Times New Roman" w:eastAsia="Times New Roman" w:hAnsi="Times New Roman"/>
                <w:kern w:val="0"/>
                <w:sz w:val="24"/>
                <w:szCs w:val="24"/>
                <w:lang w:eastAsia="tr-TR"/>
              </w:rPr>
              <w:t>1</w:t>
            </w:r>
            <w:r w:rsidR="00807430">
              <w:rPr>
                <w:rFonts w:ascii="Times New Roman" w:eastAsia="Times New Roman" w:hAnsi="Times New Roman"/>
                <w:kern w:val="0"/>
                <w:sz w:val="24"/>
                <w:szCs w:val="24"/>
                <w:lang w:eastAsia="tr-TR"/>
              </w:rPr>
              <w:t>. PHP Programlama Dili…………….</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p>
        </w:tc>
        <w:tc>
          <w:tcPr>
            <w:tcW w:w="658" w:type="dxa"/>
          </w:tcPr>
          <w:p w14:paraId="3C303364" w14:textId="7568B23C" w:rsidR="00807430" w:rsidRPr="009436EE" w:rsidRDefault="00E05C4E"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6A8394BC" w14:textId="77777777" w:rsidTr="000F1BAA">
        <w:tc>
          <w:tcPr>
            <w:tcW w:w="7659" w:type="dxa"/>
          </w:tcPr>
          <w:p w14:paraId="08502323" w14:textId="2C04BE45" w:rsidR="00807430" w:rsidRDefault="00C85323" w:rsidP="00C8532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 xml:space="preserve">2. </w:t>
            </w:r>
            <w:r>
              <w:rPr>
                <w:rFonts w:ascii="Times New Roman" w:eastAsia="Times New Roman" w:hAnsi="Times New Roman"/>
                <w:kern w:val="0"/>
                <w:sz w:val="24"/>
                <w:szCs w:val="24"/>
                <w:lang w:eastAsia="tr-TR"/>
              </w:rPr>
              <w:t>Codeigniter 3 PHP Framework</w:t>
            </w:r>
            <w:r w:rsidR="00E30309">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r w:rsidR="00694F20">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p>
        </w:tc>
        <w:tc>
          <w:tcPr>
            <w:tcW w:w="658" w:type="dxa"/>
          </w:tcPr>
          <w:p w14:paraId="0560B81B" w14:textId="5B10D18E" w:rsidR="00807430" w:rsidRDefault="00602AC6"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807430" w:rsidRPr="009436EE" w14:paraId="756D535B" w14:textId="77777777" w:rsidTr="000F1BAA">
        <w:tc>
          <w:tcPr>
            <w:tcW w:w="7659" w:type="dxa"/>
          </w:tcPr>
          <w:p w14:paraId="1D9CD3FD" w14:textId="65420F0B" w:rsidR="00807430" w:rsidRDefault="00807430" w:rsidP="00807430">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3.2.</w:t>
            </w:r>
            <w:r w:rsidR="00E30309">
              <w:rPr>
                <w:rFonts w:ascii="Times New Roman" w:eastAsia="Times New Roman" w:hAnsi="Times New Roman"/>
                <w:kern w:val="0"/>
                <w:sz w:val="24"/>
                <w:szCs w:val="24"/>
                <w:lang w:eastAsia="tr-TR"/>
              </w:rPr>
              <w:t>1</w:t>
            </w:r>
            <w:r>
              <w:rPr>
                <w:rFonts w:ascii="Times New Roman" w:eastAsia="Times New Roman" w:hAnsi="Times New Roman"/>
                <w:kern w:val="0"/>
                <w:sz w:val="24"/>
                <w:szCs w:val="24"/>
                <w:lang w:eastAsia="tr-TR"/>
              </w:rPr>
              <w:t>. Codeigniter 3 PHP Framework</w:t>
            </w:r>
            <w:r w:rsidR="00C85323">
              <w:rPr>
                <w:rFonts w:ascii="Times New Roman" w:eastAsia="Times New Roman" w:hAnsi="Times New Roman"/>
                <w:kern w:val="0"/>
                <w:sz w:val="24"/>
                <w:szCs w:val="24"/>
                <w:lang w:eastAsia="tr-TR"/>
              </w:rPr>
              <w:t xml:space="preserve"> Özellikleri..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247D492F" w14:textId="5AA9B92D" w:rsidR="00807430" w:rsidRDefault="00807430"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743028" w:rsidRPr="009436EE" w14:paraId="67904966" w14:textId="77777777" w:rsidTr="000F1BAA">
        <w:tc>
          <w:tcPr>
            <w:tcW w:w="7659" w:type="dxa"/>
          </w:tcPr>
          <w:p w14:paraId="7969EFA4" w14:textId="0DF0E545" w:rsidR="00743028" w:rsidRDefault="00E30309" w:rsidP="00743028">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3.2.2. Codeigniter 3 PHP Framework Nasıl Çalışır?..</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701B6F78" w14:textId="4ACB6906" w:rsidR="00743028" w:rsidRDefault="00E05C4E" w:rsidP="0074302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E30309" w:rsidRPr="009436EE" w14:paraId="73B752C3" w14:textId="77777777" w:rsidTr="000F1BAA">
        <w:tc>
          <w:tcPr>
            <w:tcW w:w="7659" w:type="dxa"/>
          </w:tcPr>
          <w:p w14:paraId="171AA9BC" w14:textId="7BE630EF" w:rsidR="00E30309" w:rsidRDefault="00E30309" w:rsidP="00E30309">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w:t>
            </w:r>
            <w:r w:rsidR="00A82F68">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MySQL………………………..……….</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74EE4418" w14:textId="37FD3486" w:rsidR="00E30309" w:rsidRDefault="00E05C4E" w:rsidP="0074302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A82F68" w:rsidRPr="009436EE" w14:paraId="4AC8E65C" w14:textId="77777777" w:rsidTr="000F1BAA">
        <w:tc>
          <w:tcPr>
            <w:tcW w:w="7659" w:type="dxa"/>
          </w:tcPr>
          <w:p w14:paraId="30CCEA22" w14:textId="78999AFF" w:rsidR="00A82F68"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3.4. Apache Web Sunucusu………..……….</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403EF850" w14:textId="071C3257" w:rsidR="00A82F68"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tc>
      </w:tr>
      <w:tr w:rsidR="00E05C4E" w:rsidRPr="009436EE" w14:paraId="4FF3AB23" w14:textId="77777777" w:rsidTr="000F1BAA">
        <w:tc>
          <w:tcPr>
            <w:tcW w:w="7659" w:type="dxa"/>
          </w:tcPr>
          <w:p w14:paraId="7E3060B4" w14:textId="17A99098"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3.5. WAMP……………….………..……….</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20FAC8BC" w14:textId="5F1CC393"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tc>
      </w:tr>
      <w:tr w:rsidR="00E05C4E" w:rsidRPr="009436EE" w14:paraId="05745378" w14:textId="77777777" w:rsidTr="000F1BAA">
        <w:tc>
          <w:tcPr>
            <w:tcW w:w="7659" w:type="dxa"/>
          </w:tcPr>
          <w:p w14:paraId="5F7C7DF6" w14:textId="0CD15A84"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3.6. JavaScript</w:t>
            </w:r>
            <w:r>
              <w:rPr>
                <w:rFonts w:ascii="Times New Roman" w:eastAsia="Times New Roman" w:hAnsi="Times New Roman"/>
                <w:kern w:val="0"/>
                <w:sz w:val="24"/>
                <w:szCs w:val="24"/>
                <w:lang w:eastAsia="tr-TR"/>
              </w:rPr>
              <w:t>…………………………………………………………...</w:t>
            </w:r>
          </w:p>
        </w:tc>
        <w:tc>
          <w:tcPr>
            <w:tcW w:w="658" w:type="dxa"/>
          </w:tcPr>
          <w:p w14:paraId="45F93BB4" w14:textId="22B467B4"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E05C4E" w:rsidRPr="009436EE" w14:paraId="74D4911B" w14:textId="77777777" w:rsidTr="000F1BAA">
        <w:tc>
          <w:tcPr>
            <w:tcW w:w="7659" w:type="dxa"/>
          </w:tcPr>
          <w:p w14:paraId="6DC86B48" w14:textId="6D9A2A68"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3.7. Bootstrap</w:t>
            </w:r>
            <w:r>
              <w:rPr>
                <w:rFonts w:ascii="Times New Roman" w:eastAsia="Times New Roman" w:hAnsi="Times New Roman"/>
                <w:kern w:val="0"/>
                <w:sz w:val="24"/>
                <w:szCs w:val="24"/>
                <w:lang w:eastAsia="tr-TR"/>
              </w:rPr>
              <w:t xml:space="preserve"> (HTML Tema)…...………………………………………</w:t>
            </w:r>
          </w:p>
        </w:tc>
        <w:tc>
          <w:tcPr>
            <w:tcW w:w="658" w:type="dxa"/>
          </w:tcPr>
          <w:p w14:paraId="3CC88CF6" w14:textId="78BECD1E"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E05C4E" w:rsidRPr="009436EE" w14:paraId="3EA3A4E2" w14:textId="77777777" w:rsidTr="000F1BAA">
        <w:tc>
          <w:tcPr>
            <w:tcW w:w="7659" w:type="dxa"/>
          </w:tcPr>
          <w:p w14:paraId="5AD443AD" w14:textId="53B93BEA"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3.8. JetBrains PhpStorm</w:t>
            </w:r>
            <w:r>
              <w:rPr>
                <w:rFonts w:ascii="Times New Roman" w:eastAsia="Times New Roman" w:hAnsi="Times New Roman"/>
                <w:kern w:val="0"/>
                <w:sz w:val="24"/>
                <w:szCs w:val="24"/>
                <w:lang w:eastAsia="tr-TR"/>
              </w:rPr>
              <w:t xml:space="preserve"> IDE……………………………………………</w:t>
            </w:r>
          </w:p>
        </w:tc>
        <w:tc>
          <w:tcPr>
            <w:tcW w:w="658" w:type="dxa"/>
          </w:tcPr>
          <w:p w14:paraId="1C352A47" w14:textId="1A414C27"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602AC6" w:rsidRPr="009436EE" w14:paraId="7B1BB954" w14:textId="77777777" w:rsidTr="000F1BAA">
        <w:tc>
          <w:tcPr>
            <w:tcW w:w="7659" w:type="dxa"/>
          </w:tcPr>
          <w:p w14:paraId="710F7E98" w14:textId="365D62A9" w:rsidR="00602AC6" w:rsidRDefault="00602AC6"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9</w:t>
            </w:r>
            <w:r w:rsidRPr="00E05C4E">
              <w:rPr>
                <w:rFonts w:ascii="Times New Roman" w:eastAsia="Times New Roman" w:hAnsi="Times New Roman"/>
                <w:kern w:val="0"/>
                <w:sz w:val="24"/>
                <w:szCs w:val="24"/>
                <w:lang w:eastAsia="tr-TR"/>
              </w:rPr>
              <w:t xml:space="preserve">. JetBrains </w:t>
            </w:r>
            <w:r>
              <w:rPr>
                <w:rFonts w:ascii="Times New Roman" w:eastAsia="Times New Roman" w:hAnsi="Times New Roman"/>
                <w:kern w:val="0"/>
                <w:sz w:val="24"/>
                <w:szCs w:val="24"/>
                <w:lang w:eastAsia="tr-TR"/>
              </w:rPr>
              <w:t>DataGrip…….</w:t>
            </w:r>
            <w:r>
              <w:rPr>
                <w:rFonts w:ascii="Times New Roman" w:eastAsia="Times New Roman" w:hAnsi="Times New Roman"/>
                <w:kern w:val="0"/>
                <w:sz w:val="24"/>
                <w:szCs w:val="24"/>
                <w:lang w:eastAsia="tr-TR"/>
              </w:rPr>
              <w:t>……………………………………………</w:t>
            </w:r>
          </w:p>
        </w:tc>
        <w:tc>
          <w:tcPr>
            <w:tcW w:w="658" w:type="dxa"/>
          </w:tcPr>
          <w:p w14:paraId="7A787B36" w14:textId="5E237EF0" w:rsidR="00602AC6" w:rsidRDefault="00602AC6"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E05C4E" w:rsidRPr="009436EE" w14:paraId="0328FD6F" w14:textId="77777777" w:rsidTr="000F1BAA">
        <w:tc>
          <w:tcPr>
            <w:tcW w:w="7659" w:type="dxa"/>
          </w:tcPr>
          <w:p w14:paraId="2189C9E6" w14:textId="77777777"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p>
        </w:tc>
        <w:tc>
          <w:tcPr>
            <w:tcW w:w="658" w:type="dxa"/>
          </w:tcPr>
          <w:p w14:paraId="3E133D71" w14:textId="77777777"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04817830" w14:textId="77777777" w:rsidTr="000F1BAA">
        <w:tc>
          <w:tcPr>
            <w:tcW w:w="7659" w:type="dxa"/>
          </w:tcPr>
          <w:p w14:paraId="2FF4E9AD"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4.</w:t>
            </w:r>
          </w:p>
        </w:tc>
        <w:tc>
          <w:tcPr>
            <w:tcW w:w="658" w:type="dxa"/>
          </w:tcPr>
          <w:p w14:paraId="61B554C2"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45839A9F" w14:textId="77777777" w:rsidTr="000F1BAA">
        <w:tc>
          <w:tcPr>
            <w:tcW w:w="7659" w:type="dxa"/>
          </w:tcPr>
          <w:p w14:paraId="75EC7784" w14:textId="55FC1CBD" w:rsidR="00A82F68" w:rsidRPr="009436EE" w:rsidRDefault="00A82F68" w:rsidP="00A82F68">
            <w:pPr>
              <w:spacing w:after="0" w:line="240" w:lineRule="auto"/>
              <w:jc w:val="both"/>
              <w:rPr>
                <w:rFonts w:ascii="Times New Roman" w:eastAsia="Times New Roman" w:hAnsi="Times New Roman"/>
                <w:kern w:val="0"/>
                <w:sz w:val="24"/>
                <w:szCs w:val="24"/>
                <w:lang w:eastAsia="tr-TR"/>
              </w:rPr>
            </w:pPr>
            <w:r w:rsidRPr="00F97683">
              <w:rPr>
                <w:rFonts w:ascii="Times New Roman" w:eastAsia="Times New Roman" w:hAnsi="Times New Roman"/>
                <w:kern w:val="0"/>
                <w:sz w:val="24"/>
                <w:szCs w:val="24"/>
                <w:lang w:eastAsia="tr-TR"/>
              </w:rPr>
              <w:t>SORU HAVUZU YAZILIMININ GELİŞTİRİLMESİ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0BB1F7FF" w14:textId="3AE9F3D3"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E05C4E">
              <w:rPr>
                <w:rFonts w:ascii="Times New Roman" w:eastAsia="Times New Roman" w:hAnsi="Times New Roman"/>
                <w:kern w:val="0"/>
                <w:sz w:val="24"/>
                <w:szCs w:val="24"/>
                <w:lang w:eastAsia="tr-TR"/>
              </w:rPr>
              <w:t>2</w:t>
            </w:r>
          </w:p>
        </w:tc>
      </w:tr>
      <w:tr w:rsidR="00A82F68" w:rsidRPr="009436EE" w14:paraId="2FE940C8" w14:textId="77777777" w:rsidTr="000F1BAA">
        <w:tc>
          <w:tcPr>
            <w:tcW w:w="7659" w:type="dxa"/>
          </w:tcPr>
          <w:p w14:paraId="64CFAD50" w14:textId="24471FC8"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4.1. </w:t>
            </w:r>
            <w:r>
              <w:rPr>
                <w:rFonts w:ascii="Times New Roman" w:eastAsia="Times New Roman" w:hAnsi="Times New Roman"/>
                <w:kern w:val="0"/>
                <w:sz w:val="24"/>
                <w:szCs w:val="24"/>
                <w:lang w:eastAsia="tr-TR"/>
              </w:rPr>
              <w:t>Ver</w:t>
            </w:r>
            <w:r w:rsidR="00E05C4E">
              <w:rPr>
                <w:rFonts w:ascii="Times New Roman" w:eastAsia="Times New Roman" w:hAnsi="Times New Roman"/>
                <w:kern w:val="0"/>
                <w:sz w:val="24"/>
                <w:szCs w:val="24"/>
                <w:lang w:eastAsia="tr-TR"/>
              </w:rPr>
              <w:t>itabanı Mimarisi………………………………….</w:t>
            </w:r>
            <w:r w:rsidRPr="009436EE">
              <w:rPr>
                <w:rFonts w:ascii="Times New Roman" w:eastAsia="Times New Roman" w:hAnsi="Times New Roman"/>
                <w:kern w:val="0"/>
                <w:sz w:val="24"/>
                <w:szCs w:val="24"/>
                <w:lang w:eastAsia="tr-TR"/>
              </w:rPr>
              <w:t>.....................</w:t>
            </w:r>
          </w:p>
        </w:tc>
        <w:tc>
          <w:tcPr>
            <w:tcW w:w="658" w:type="dxa"/>
          </w:tcPr>
          <w:p w14:paraId="0E38B0F4" w14:textId="02F023D3" w:rsidR="00A82F68" w:rsidRPr="009436E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A82F68" w:rsidRPr="009436EE" w14:paraId="549E1A8D" w14:textId="77777777" w:rsidTr="000F1BAA">
        <w:tc>
          <w:tcPr>
            <w:tcW w:w="7659" w:type="dxa"/>
          </w:tcPr>
          <w:p w14:paraId="2266FEB7" w14:textId="4E923309"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4.2. </w:t>
            </w:r>
            <w:r w:rsidR="000F3D17">
              <w:rPr>
                <w:rFonts w:ascii="Times New Roman" w:eastAsia="Times New Roman" w:hAnsi="Times New Roman"/>
                <w:kern w:val="0"/>
                <w:sz w:val="24"/>
                <w:szCs w:val="24"/>
                <w:lang w:eastAsia="tr-TR"/>
              </w:rPr>
              <w:t>Sisteme Giriş ve  Kullanıcı Rolleri.</w:t>
            </w:r>
            <w:r w:rsidRPr="009436EE">
              <w:rPr>
                <w:rFonts w:ascii="Times New Roman" w:eastAsia="Times New Roman" w:hAnsi="Times New Roman"/>
                <w:kern w:val="0"/>
                <w:sz w:val="24"/>
                <w:szCs w:val="24"/>
                <w:lang w:eastAsia="tr-TR"/>
              </w:rPr>
              <w:t>..................................................</w:t>
            </w:r>
          </w:p>
        </w:tc>
        <w:tc>
          <w:tcPr>
            <w:tcW w:w="658" w:type="dxa"/>
          </w:tcPr>
          <w:p w14:paraId="008DA275" w14:textId="16FA488B" w:rsidR="00A82F68" w:rsidRPr="009436EE" w:rsidRDefault="000F3D17"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r>
      <w:tr w:rsidR="000F3D17" w:rsidRPr="009436EE" w14:paraId="558AF864" w14:textId="77777777" w:rsidTr="000F1BAA">
        <w:tc>
          <w:tcPr>
            <w:tcW w:w="7659" w:type="dxa"/>
          </w:tcPr>
          <w:p w14:paraId="0B051A4C" w14:textId="6EDD8D48" w:rsidR="000F3D17" w:rsidRPr="009436EE" w:rsidRDefault="000F3D17" w:rsidP="00A82F68">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4.3. Uygulama Ekranları</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5DCE7C7F" w14:textId="01798F90" w:rsidR="000F3D17" w:rsidRDefault="000F3D17"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A82F68" w:rsidRPr="009436EE" w14:paraId="2B37AA16" w14:textId="77777777" w:rsidTr="000F1BAA">
        <w:tc>
          <w:tcPr>
            <w:tcW w:w="7659" w:type="dxa"/>
          </w:tcPr>
          <w:p w14:paraId="506D67F8" w14:textId="63D57873"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xml:space="preserve">.1. </w:t>
            </w:r>
            <w:r w:rsidR="000F3D17">
              <w:rPr>
                <w:rFonts w:ascii="Times New Roman" w:eastAsia="Times New Roman" w:hAnsi="Times New Roman"/>
                <w:kern w:val="0"/>
                <w:sz w:val="24"/>
                <w:szCs w:val="24"/>
                <w:lang w:eastAsia="tr-TR"/>
              </w:rPr>
              <w:t>Giriş……</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03A64BF" w14:textId="0807B639" w:rsidR="00A82F68" w:rsidRPr="009436EE" w:rsidRDefault="000F3D17"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A82F68" w:rsidRPr="009436EE" w14:paraId="1A989EA3" w14:textId="77777777" w:rsidTr="000F1BAA">
        <w:tc>
          <w:tcPr>
            <w:tcW w:w="7659" w:type="dxa"/>
          </w:tcPr>
          <w:p w14:paraId="1184D866" w14:textId="496003A9"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xml:space="preserve">.2. </w:t>
            </w:r>
            <w:r w:rsidR="000F3D17">
              <w:rPr>
                <w:rFonts w:ascii="Times New Roman" w:eastAsia="Times New Roman" w:hAnsi="Times New Roman"/>
                <w:kern w:val="0"/>
                <w:sz w:val="24"/>
                <w:szCs w:val="24"/>
                <w:lang w:eastAsia="tr-TR"/>
              </w:rPr>
              <w:t>Anasayfa Ekranı</w:t>
            </w:r>
            <w:r w:rsidR="000F3D17" w:rsidRPr="009436EE">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w:t>
            </w:r>
            <w:r w:rsidR="000F3D17" w:rsidRPr="009436EE">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w:t>
            </w:r>
          </w:p>
        </w:tc>
        <w:tc>
          <w:tcPr>
            <w:tcW w:w="658" w:type="dxa"/>
          </w:tcPr>
          <w:p w14:paraId="306E82B1" w14:textId="055FD33E"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0F3D17">
              <w:rPr>
                <w:rFonts w:ascii="Times New Roman" w:eastAsia="Times New Roman" w:hAnsi="Times New Roman"/>
                <w:kern w:val="0"/>
                <w:sz w:val="24"/>
                <w:szCs w:val="24"/>
                <w:lang w:eastAsia="tr-TR"/>
              </w:rPr>
              <w:t>4</w:t>
            </w:r>
          </w:p>
        </w:tc>
      </w:tr>
      <w:tr w:rsidR="00A82F68" w:rsidRPr="009436EE" w14:paraId="15232A8C" w14:textId="77777777" w:rsidTr="000F1BAA">
        <w:tc>
          <w:tcPr>
            <w:tcW w:w="7659" w:type="dxa"/>
          </w:tcPr>
          <w:p w14:paraId="6C0AA0FD" w14:textId="49D813E3"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sidR="000F3D17">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t xml:space="preserve">.3. </w:t>
            </w:r>
            <w:r w:rsidR="00C822C2">
              <w:rPr>
                <w:rFonts w:ascii="Times New Roman" w:eastAsia="Times New Roman" w:hAnsi="Times New Roman"/>
                <w:kern w:val="0"/>
                <w:sz w:val="24"/>
                <w:szCs w:val="24"/>
                <w:lang w:eastAsia="tr-TR"/>
              </w:rPr>
              <w:t>Duyurular Ekranı…………………...</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ECEF894" w14:textId="605DAAE5"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C822C2">
              <w:rPr>
                <w:rFonts w:ascii="Times New Roman" w:eastAsia="Times New Roman" w:hAnsi="Times New Roman"/>
                <w:kern w:val="0"/>
                <w:sz w:val="24"/>
                <w:szCs w:val="24"/>
                <w:lang w:eastAsia="tr-TR"/>
              </w:rPr>
              <w:t>5</w:t>
            </w:r>
          </w:p>
        </w:tc>
      </w:tr>
      <w:tr w:rsidR="00A82F68" w:rsidRPr="009436EE" w14:paraId="511B191F" w14:textId="77777777" w:rsidTr="002E3679">
        <w:tc>
          <w:tcPr>
            <w:tcW w:w="7659" w:type="dxa"/>
          </w:tcPr>
          <w:p w14:paraId="0123FC2E" w14:textId="1FBC5CD8" w:rsidR="00A82F68" w:rsidRPr="009436EE" w:rsidRDefault="00C822C2" w:rsidP="00A82F68">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A82F68" w:rsidRPr="009436EE">
              <w:rPr>
                <w:rFonts w:ascii="Times New Roman" w:eastAsia="Times New Roman" w:hAnsi="Times New Roman"/>
                <w:kern w:val="0"/>
                <w:sz w:val="24"/>
                <w:szCs w:val="24"/>
                <w:lang w:eastAsia="tr-TR"/>
              </w:rPr>
              <w:t>4.3</w:t>
            </w:r>
            <w:r w:rsidR="00A82F68">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4.</w:t>
            </w:r>
            <w:r w:rsidR="00A82F68">
              <w:rPr>
                <w:rFonts w:ascii="Times New Roman" w:eastAsia="Times New Roman" w:hAnsi="Times New Roman"/>
                <w:kern w:val="0"/>
                <w:sz w:val="24"/>
                <w:szCs w:val="24"/>
                <w:lang w:eastAsia="tr-TR"/>
              </w:rPr>
              <w:t xml:space="preserve"> </w:t>
            </w:r>
            <w:r w:rsidRPr="00C822C2">
              <w:rPr>
                <w:rFonts w:ascii="Times New Roman" w:eastAsia="Times New Roman" w:hAnsi="Times New Roman"/>
                <w:kern w:val="0"/>
                <w:sz w:val="24"/>
                <w:szCs w:val="24"/>
                <w:lang w:eastAsia="tr-TR"/>
              </w:rPr>
              <w:t>Destek Merkezi Ekranı........................................................</w:t>
            </w:r>
            <w:r>
              <w:rPr>
                <w:rFonts w:ascii="Times New Roman" w:eastAsia="Times New Roman" w:hAnsi="Times New Roman"/>
                <w:kern w:val="0"/>
                <w:sz w:val="24"/>
                <w:szCs w:val="24"/>
                <w:lang w:eastAsia="tr-TR"/>
              </w:rPr>
              <w:t>...</w:t>
            </w:r>
          </w:p>
        </w:tc>
        <w:tc>
          <w:tcPr>
            <w:tcW w:w="658" w:type="dxa"/>
          </w:tcPr>
          <w:p w14:paraId="5C8E107B" w14:textId="12E69D5F" w:rsidR="00A82F68" w:rsidRPr="009436EE" w:rsidRDefault="00C822C2"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16</w:t>
            </w:r>
          </w:p>
        </w:tc>
      </w:tr>
      <w:tr w:rsidR="00602AC6" w:rsidRPr="009436EE" w14:paraId="77AFA971" w14:textId="77777777" w:rsidTr="002E3679">
        <w:tc>
          <w:tcPr>
            <w:tcW w:w="7659" w:type="dxa"/>
          </w:tcPr>
          <w:p w14:paraId="7565FEFB" w14:textId="2DC36A7F" w:rsidR="00602AC6" w:rsidRDefault="00602AC6" w:rsidP="00A82F68">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9436EE">
              <w:rPr>
                <w:rFonts w:ascii="Times New Roman" w:eastAsia="Times New Roman" w:hAnsi="Times New Roman"/>
                <w:kern w:val="0"/>
                <w:sz w:val="24"/>
                <w:szCs w:val="24"/>
                <w:lang w:eastAsia="tr-TR"/>
              </w:rPr>
              <w:t>4.3</w:t>
            </w:r>
            <w:r>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Ayarlar</w:t>
            </w:r>
            <w:r w:rsidRPr="00C822C2">
              <w:rPr>
                <w:rFonts w:ascii="Times New Roman" w:eastAsia="Times New Roman" w:hAnsi="Times New Roman"/>
                <w:kern w:val="0"/>
                <w:sz w:val="24"/>
                <w:szCs w:val="24"/>
                <w:lang w:eastAsia="tr-TR"/>
              </w:rPr>
              <w:t xml:space="preserve"> Ekranı</w:t>
            </w:r>
            <w:r>
              <w:rPr>
                <w:rFonts w:ascii="Times New Roman" w:eastAsia="Times New Roman" w:hAnsi="Times New Roman"/>
                <w:kern w:val="0"/>
                <w:sz w:val="24"/>
                <w:szCs w:val="24"/>
                <w:lang w:eastAsia="tr-TR"/>
              </w:rPr>
              <w:t>……….</w:t>
            </w:r>
            <w:r w:rsidRPr="00C822C2">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4F3CA95" w14:textId="3CA91E4F" w:rsidR="00602AC6" w:rsidRDefault="00602AC6"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16</w:t>
            </w:r>
          </w:p>
        </w:tc>
      </w:tr>
      <w:tr w:rsidR="00602AC6" w:rsidRPr="009436EE" w14:paraId="5985918C" w14:textId="77777777" w:rsidTr="002E3679">
        <w:tc>
          <w:tcPr>
            <w:tcW w:w="7659" w:type="dxa"/>
          </w:tcPr>
          <w:p w14:paraId="4370DCA0" w14:textId="131224EF" w:rsidR="00602AC6" w:rsidRDefault="00602AC6" w:rsidP="00A82F68">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9436EE">
              <w:rPr>
                <w:rFonts w:ascii="Times New Roman" w:eastAsia="Times New Roman" w:hAnsi="Times New Roman"/>
                <w:kern w:val="0"/>
                <w:sz w:val="24"/>
                <w:szCs w:val="24"/>
                <w:lang w:eastAsia="tr-TR"/>
              </w:rPr>
              <w:t>4.3</w:t>
            </w:r>
            <w:r>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6</w:t>
            </w:r>
            <w:r>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 xml:space="preserve">Kullanıcılar ve Roller </w:t>
            </w:r>
            <w:r w:rsidRPr="00C822C2">
              <w:rPr>
                <w:rFonts w:ascii="Times New Roman" w:eastAsia="Times New Roman" w:hAnsi="Times New Roman"/>
                <w:kern w:val="0"/>
                <w:sz w:val="24"/>
                <w:szCs w:val="24"/>
                <w:lang w:eastAsia="tr-TR"/>
              </w:rPr>
              <w:t>Ekranı</w:t>
            </w:r>
            <w:r>
              <w:rPr>
                <w:rFonts w:ascii="Times New Roman" w:eastAsia="Times New Roman" w:hAnsi="Times New Roman"/>
                <w:kern w:val="0"/>
                <w:sz w:val="24"/>
                <w:szCs w:val="24"/>
                <w:lang w:eastAsia="tr-TR"/>
              </w:rPr>
              <w:t>……….</w:t>
            </w:r>
            <w:r w:rsidRPr="00C822C2">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BCCC3EF" w14:textId="67E0A220" w:rsidR="00602AC6" w:rsidRDefault="00602AC6"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16</w:t>
            </w:r>
          </w:p>
        </w:tc>
      </w:tr>
      <w:tr w:rsidR="00602AC6" w:rsidRPr="009436EE" w14:paraId="27946678" w14:textId="77777777" w:rsidTr="002E3679">
        <w:tc>
          <w:tcPr>
            <w:tcW w:w="7659" w:type="dxa"/>
          </w:tcPr>
          <w:p w14:paraId="4C28673C" w14:textId="4740631A" w:rsidR="00602AC6" w:rsidRDefault="00602AC6" w:rsidP="00A82F68">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9436EE">
              <w:rPr>
                <w:rFonts w:ascii="Times New Roman" w:eastAsia="Times New Roman" w:hAnsi="Times New Roman"/>
                <w:kern w:val="0"/>
                <w:sz w:val="24"/>
                <w:szCs w:val="24"/>
                <w:lang w:eastAsia="tr-TR"/>
              </w:rPr>
              <w:t>4.3</w:t>
            </w:r>
            <w:r>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7</w:t>
            </w:r>
            <w:r>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Soru Havuzu Ekranı…………….</w:t>
            </w:r>
            <w:r w:rsidRPr="00C822C2">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450D3AC5" w14:textId="41D5FB17" w:rsidR="00602AC6" w:rsidRDefault="00602AC6"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19</w:t>
            </w:r>
          </w:p>
        </w:tc>
      </w:tr>
      <w:tr w:rsidR="00A82F68" w:rsidRPr="009436EE" w14:paraId="17C7311D" w14:textId="77777777" w:rsidTr="000F1BAA">
        <w:tc>
          <w:tcPr>
            <w:tcW w:w="7659" w:type="dxa"/>
          </w:tcPr>
          <w:p w14:paraId="179FA8C9"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631AD76C"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EC74B41" w14:textId="77777777" w:rsidTr="000F1BAA">
        <w:tc>
          <w:tcPr>
            <w:tcW w:w="7659" w:type="dxa"/>
          </w:tcPr>
          <w:p w14:paraId="4FB3E812"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5.</w:t>
            </w:r>
          </w:p>
        </w:tc>
        <w:tc>
          <w:tcPr>
            <w:tcW w:w="658" w:type="dxa"/>
          </w:tcPr>
          <w:p w14:paraId="43DADFC4"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558E98FA" w14:textId="77777777" w:rsidTr="000F1BAA">
        <w:tc>
          <w:tcPr>
            <w:tcW w:w="7659" w:type="dxa"/>
          </w:tcPr>
          <w:p w14:paraId="7E9EC969" w14:textId="77777777" w:rsidR="00A82F68" w:rsidRPr="009436EE" w:rsidRDefault="00A82F68" w:rsidP="00A82F68">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SONUÇLAR VE ÖNERİLER………….…………………………………......</w:t>
            </w:r>
          </w:p>
        </w:tc>
        <w:tc>
          <w:tcPr>
            <w:tcW w:w="658" w:type="dxa"/>
          </w:tcPr>
          <w:p w14:paraId="2CA1C851" w14:textId="0237828C"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602AC6">
              <w:rPr>
                <w:rFonts w:ascii="Times New Roman" w:eastAsia="Times New Roman" w:hAnsi="Times New Roman"/>
                <w:kern w:val="0"/>
                <w:sz w:val="24"/>
                <w:szCs w:val="24"/>
                <w:lang w:eastAsia="tr-TR"/>
              </w:rPr>
              <w:t>6</w:t>
            </w:r>
          </w:p>
        </w:tc>
      </w:tr>
      <w:tr w:rsidR="00A82F68" w:rsidRPr="009436EE" w14:paraId="2011528F" w14:textId="77777777" w:rsidTr="000F1BAA">
        <w:tc>
          <w:tcPr>
            <w:tcW w:w="7659" w:type="dxa"/>
          </w:tcPr>
          <w:p w14:paraId="49BD9EB3"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p>
        </w:tc>
        <w:tc>
          <w:tcPr>
            <w:tcW w:w="658" w:type="dxa"/>
          </w:tcPr>
          <w:p w14:paraId="0A7E084E"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5F0268E9" w14:textId="77777777" w:rsidTr="000F1BAA">
        <w:tc>
          <w:tcPr>
            <w:tcW w:w="7659" w:type="dxa"/>
          </w:tcPr>
          <w:p w14:paraId="5398F098"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KAYNAKLAR………………………………………………………………..</w:t>
            </w:r>
          </w:p>
        </w:tc>
        <w:tc>
          <w:tcPr>
            <w:tcW w:w="658" w:type="dxa"/>
          </w:tcPr>
          <w:p w14:paraId="2D52DD59" w14:textId="2EC70540"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602AC6">
              <w:rPr>
                <w:rFonts w:ascii="Times New Roman" w:eastAsia="Times New Roman" w:hAnsi="Times New Roman"/>
                <w:kern w:val="0"/>
                <w:sz w:val="24"/>
                <w:szCs w:val="24"/>
                <w:lang w:eastAsia="tr-TR"/>
              </w:rPr>
              <w:t>7</w:t>
            </w:r>
          </w:p>
        </w:tc>
      </w:tr>
      <w:tr w:rsidR="00A82F68" w:rsidRPr="009436EE" w14:paraId="4377FD76" w14:textId="77777777" w:rsidTr="000F1BAA">
        <w:tc>
          <w:tcPr>
            <w:tcW w:w="7659" w:type="dxa"/>
          </w:tcPr>
          <w:p w14:paraId="7A7F9AB7" w14:textId="213B5B82"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EK</w:t>
            </w:r>
            <w:r w:rsidR="00C66CDE">
              <w:rPr>
                <w:rFonts w:ascii="Times New Roman" w:eastAsia="Times New Roman" w:hAnsi="Times New Roman"/>
                <w:kern w:val="0"/>
                <w:sz w:val="24"/>
                <w:szCs w:val="24"/>
                <w:lang w:eastAsia="tr-TR"/>
              </w:rPr>
              <w:t>LER…</w:t>
            </w:r>
            <w:r w:rsidRPr="009436EE">
              <w:rPr>
                <w:rFonts w:ascii="Times New Roman" w:eastAsia="Times New Roman" w:hAnsi="Times New Roman"/>
                <w:kern w:val="0"/>
                <w:sz w:val="24"/>
                <w:szCs w:val="24"/>
                <w:lang w:eastAsia="tr-TR"/>
              </w:rPr>
              <w:t>……………………………………………………………………..</w:t>
            </w:r>
          </w:p>
        </w:tc>
        <w:tc>
          <w:tcPr>
            <w:tcW w:w="658" w:type="dxa"/>
          </w:tcPr>
          <w:p w14:paraId="0C5F6A26" w14:textId="2A89C2AF" w:rsidR="00A82F68"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602AC6">
              <w:rPr>
                <w:rFonts w:ascii="Times New Roman" w:eastAsia="Times New Roman" w:hAnsi="Times New Roman"/>
                <w:kern w:val="0"/>
                <w:sz w:val="24"/>
                <w:szCs w:val="24"/>
                <w:lang w:eastAsia="tr-TR"/>
              </w:rPr>
              <w:t>9</w:t>
            </w:r>
          </w:p>
        </w:tc>
      </w:tr>
      <w:tr w:rsidR="00A82F68" w:rsidRPr="009436EE" w14:paraId="24C9BC1A" w14:textId="77777777" w:rsidTr="000F1BAA">
        <w:tc>
          <w:tcPr>
            <w:tcW w:w="7659" w:type="dxa"/>
          </w:tcPr>
          <w:p w14:paraId="6D43608C"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ÖZGEÇMİŞ……………………………………………….…………………..</w:t>
            </w:r>
          </w:p>
        </w:tc>
        <w:tc>
          <w:tcPr>
            <w:tcW w:w="658" w:type="dxa"/>
          </w:tcPr>
          <w:p w14:paraId="4CDBBC0A" w14:textId="08D43B33" w:rsidR="00A82F68" w:rsidRPr="009436EE" w:rsidRDefault="00602AC6"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33</w:t>
            </w:r>
          </w:p>
        </w:tc>
      </w:tr>
      <w:tr w:rsidR="00A82F68" w:rsidRPr="009436EE" w14:paraId="0A259C34" w14:textId="77777777" w:rsidTr="000F1BAA">
        <w:tc>
          <w:tcPr>
            <w:tcW w:w="7659" w:type="dxa"/>
          </w:tcPr>
          <w:p w14:paraId="6A41FD92"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00A9B8DD"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ED5B6C6" w14:textId="77777777" w:rsidTr="002E3679">
        <w:tc>
          <w:tcPr>
            <w:tcW w:w="7659" w:type="dxa"/>
          </w:tcPr>
          <w:p w14:paraId="61C02463"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BSM 498</w:t>
            </w:r>
            <w:r w:rsidRPr="009436EE">
              <w:rPr>
                <w:rFonts w:ascii="Times New Roman" w:eastAsia="Times New Roman" w:hAnsi="Times New Roman"/>
                <w:kern w:val="0"/>
                <w:sz w:val="24"/>
                <w:szCs w:val="24"/>
                <w:lang w:eastAsia="tr-TR"/>
              </w:rPr>
              <w:t xml:space="preserve"> Bİ</w:t>
            </w:r>
            <w:r>
              <w:rPr>
                <w:rFonts w:ascii="Times New Roman" w:eastAsia="Times New Roman" w:hAnsi="Times New Roman"/>
                <w:kern w:val="0"/>
                <w:sz w:val="24"/>
                <w:szCs w:val="24"/>
                <w:lang w:eastAsia="tr-TR"/>
              </w:rPr>
              <w:t>TİRME ÇALIŞMASI</w:t>
            </w:r>
            <w:r w:rsidRPr="009436EE">
              <w:rPr>
                <w:rFonts w:ascii="Times New Roman" w:eastAsia="Times New Roman" w:hAnsi="Times New Roman"/>
                <w:kern w:val="0"/>
                <w:sz w:val="24"/>
                <w:szCs w:val="24"/>
                <w:lang w:eastAsia="tr-TR"/>
              </w:rPr>
              <w:t xml:space="preserve"> DEĞERLENDİRME VE SÖZLÜ SINAV TUTANAĞI…………………………………………………………………</w:t>
            </w:r>
          </w:p>
        </w:tc>
        <w:tc>
          <w:tcPr>
            <w:tcW w:w="658" w:type="dxa"/>
          </w:tcPr>
          <w:p w14:paraId="2340E6A6"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p w14:paraId="0BDD2B60" w14:textId="7ECC5D7E" w:rsidR="00A82F68" w:rsidRPr="009436EE" w:rsidRDefault="00602AC6"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34</w:t>
            </w:r>
          </w:p>
        </w:tc>
      </w:tr>
    </w:tbl>
    <w:p w14:paraId="2EF48F30" w14:textId="77777777" w:rsidR="009E2500" w:rsidRPr="009436EE" w:rsidRDefault="009E2500" w:rsidP="009E2500">
      <w:pPr>
        <w:spacing w:after="0" w:line="240" w:lineRule="auto"/>
        <w:rPr>
          <w:rFonts w:ascii="Times New Roman" w:eastAsia="Times New Roman" w:hAnsi="Times New Roman"/>
          <w:kern w:val="0"/>
          <w:sz w:val="20"/>
          <w:szCs w:val="20"/>
          <w:lang w:eastAsia="tr-TR"/>
        </w:rPr>
      </w:pPr>
    </w:p>
    <w:p w14:paraId="045CE0B7" w14:textId="17267FAF" w:rsidR="00156D77" w:rsidRPr="009436EE" w:rsidRDefault="00D7450B" w:rsidP="00156D77">
      <w:pPr>
        <w:pStyle w:val="IlkSayfalarBasligiSau"/>
        <w:rPr>
          <w:lang w:val="tr-TR"/>
        </w:rPr>
      </w:pPr>
      <w:r w:rsidRPr="009436EE">
        <w:rPr>
          <w:lang w:val="tr-TR"/>
        </w:rPr>
        <w:lastRenderedPageBreak/>
        <w:t>SİMGELER VE KISALTMALAR LİSTESİ</w:t>
      </w:r>
      <w:bookmarkEnd w:id="2"/>
    </w:p>
    <w:p w14:paraId="7A257D41"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0B433056"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2BA20153" w14:textId="77777777" w:rsidR="00156D77" w:rsidRPr="009436EE"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9436EE" w14:paraId="01C88E9A" w14:textId="77777777" w:rsidTr="006E1DBA">
        <w:tc>
          <w:tcPr>
            <w:tcW w:w="1440" w:type="dxa"/>
            <w:shd w:val="clear" w:color="auto" w:fill="auto"/>
            <w:hideMark/>
          </w:tcPr>
          <w:p w14:paraId="01199BD5" w14:textId="4997647B" w:rsidR="00D7450B" w:rsidRPr="009436EE" w:rsidRDefault="00CC6055" w:rsidP="00703A08">
            <w:pPr>
              <w:pStyle w:val="SimgelerYaziStili"/>
              <w:rPr>
                <w:lang w:val="tr-TR"/>
              </w:rPr>
            </w:pPr>
            <w:r>
              <w:t>AJAX</w:t>
            </w:r>
          </w:p>
        </w:tc>
        <w:tc>
          <w:tcPr>
            <w:tcW w:w="6480" w:type="dxa"/>
            <w:shd w:val="clear" w:color="auto" w:fill="auto"/>
            <w:hideMark/>
          </w:tcPr>
          <w:p w14:paraId="4E7BE337" w14:textId="46CAD522" w:rsidR="00D7450B" w:rsidRPr="009436EE" w:rsidRDefault="00D7450B" w:rsidP="00703A08">
            <w:pPr>
              <w:pStyle w:val="SimgelerYaziStili"/>
              <w:rPr>
                <w:lang w:val="tr-TR"/>
              </w:rPr>
            </w:pPr>
            <w:r w:rsidRPr="009436EE">
              <w:rPr>
                <w:lang w:val="tr-TR"/>
              </w:rPr>
              <w:t xml:space="preserve">: </w:t>
            </w:r>
            <w:r w:rsidR="00CC6055" w:rsidRPr="00CC6055">
              <w:rPr>
                <w:sz w:val="20"/>
                <w:szCs w:val="20"/>
              </w:rPr>
              <w:t>Asynchronous JavaScript and XML (Eşzamansız JavaScript ve XML)</w:t>
            </w:r>
          </w:p>
        </w:tc>
      </w:tr>
      <w:tr w:rsidR="00D7450B" w:rsidRPr="009436EE" w14:paraId="06E0AEF9" w14:textId="77777777" w:rsidTr="006E1DBA">
        <w:tc>
          <w:tcPr>
            <w:tcW w:w="1440" w:type="dxa"/>
            <w:shd w:val="clear" w:color="auto" w:fill="auto"/>
            <w:hideMark/>
          </w:tcPr>
          <w:p w14:paraId="454515A2" w14:textId="6AE6DCCF" w:rsidR="00D7450B" w:rsidRPr="009436EE" w:rsidRDefault="00D7450B" w:rsidP="00D40D19">
            <w:pPr>
              <w:pStyle w:val="SimgelerYaziStili"/>
              <w:rPr>
                <w:lang w:val="tr-TR"/>
              </w:rPr>
            </w:pPr>
            <w:r w:rsidRPr="009436EE">
              <w:rPr>
                <w:lang w:val="tr-TR"/>
              </w:rPr>
              <w:t>C</w:t>
            </w:r>
            <w:r w:rsidR="00CC6055">
              <w:rPr>
                <w:lang w:val="tr-TR"/>
              </w:rPr>
              <w:t>I</w:t>
            </w:r>
          </w:p>
        </w:tc>
        <w:tc>
          <w:tcPr>
            <w:tcW w:w="6480" w:type="dxa"/>
            <w:shd w:val="clear" w:color="auto" w:fill="auto"/>
            <w:hideMark/>
          </w:tcPr>
          <w:p w14:paraId="065BB2A2" w14:textId="310751F0" w:rsidR="00D7450B" w:rsidRPr="009436EE" w:rsidRDefault="00D7450B" w:rsidP="00703A08">
            <w:pPr>
              <w:pStyle w:val="SimgelerYaziStili"/>
              <w:rPr>
                <w:lang w:val="tr-TR"/>
              </w:rPr>
            </w:pPr>
            <w:r w:rsidRPr="009436EE">
              <w:rPr>
                <w:lang w:val="tr-TR"/>
              </w:rPr>
              <w:t xml:space="preserve">: </w:t>
            </w:r>
            <w:r w:rsidR="00CC6055">
              <w:rPr>
                <w:lang w:val="tr-TR"/>
              </w:rPr>
              <w:t>Codeigniter</w:t>
            </w:r>
          </w:p>
        </w:tc>
      </w:tr>
      <w:tr w:rsidR="00D7450B" w:rsidRPr="009436EE" w14:paraId="2E828E1C" w14:textId="77777777" w:rsidTr="006E1DBA">
        <w:tc>
          <w:tcPr>
            <w:tcW w:w="1440" w:type="dxa"/>
            <w:shd w:val="clear" w:color="auto" w:fill="auto"/>
            <w:hideMark/>
          </w:tcPr>
          <w:p w14:paraId="74A529D2" w14:textId="131CBAEB" w:rsidR="00D7450B" w:rsidRPr="009436EE" w:rsidRDefault="00CC6055" w:rsidP="00703A08">
            <w:pPr>
              <w:pStyle w:val="SimgelerYaziStili"/>
              <w:rPr>
                <w:lang w:val="tr-TR"/>
              </w:rPr>
            </w:pPr>
            <w:r>
              <w:rPr>
                <w:lang w:val="tr-TR"/>
              </w:rPr>
              <w:t>DML</w:t>
            </w:r>
          </w:p>
        </w:tc>
        <w:tc>
          <w:tcPr>
            <w:tcW w:w="6480" w:type="dxa"/>
            <w:shd w:val="clear" w:color="auto" w:fill="auto"/>
            <w:hideMark/>
          </w:tcPr>
          <w:p w14:paraId="7F42534C" w14:textId="29E5638D" w:rsidR="00D7450B" w:rsidRPr="009436EE" w:rsidRDefault="00D7450B" w:rsidP="00703A08">
            <w:pPr>
              <w:pStyle w:val="SimgelerYaziStili"/>
              <w:rPr>
                <w:lang w:val="tr-TR"/>
              </w:rPr>
            </w:pPr>
            <w:r w:rsidRPr="009436EE">
              <w:rPr>
                <w:lang w:val="tr-TR"/>
              </w:rPr>
              <w:t xml:space="preserve">: </w:t>
            </w:r>
            <w:r w:rsidR="00CC6055">
              <w:rPr>
                <w:lang w:val="tr-TR"/>
              </w:rPr>
              <w:t>Veri İşleme Dili</w:t>
            </w:r>
          </w:p>
        </w:tc>
      </w:tr>
      <w:tr w:rsidR="00D7450B" w:rsidRPr="009436EE" w14:paraId="67E87ABC" w14:textId="77777777" w:rsidTr="006E1DBA">
        <w:tc>
          <w:tcPr>
            <w:tcW w:w="1440" w:type="dxa"/>
            <w:shd w:val="clear" w:color="auto" w:fill="auto"/>
            <w:hideMark/>
          </w:tcPr>
          <w:p w14:paraId="0D423965" w14:textId="66F1F307" w:rsidR="00D7450B" w:rsidRPr="009436EE" w:rsidRDefault="00CC6055" w:rsidP="00703A08">
            <w:pPr>
              <w:pStyle w:val="SimgelerYaziStili"/>
              <w:rPr>
                <w:lang w:val="tr-TR"/>
              </w:rPr>
            </w:pPr>
            <w:r w:rsidRPr="00CC6055">
              <w:rPr>
                <w:lang w:val="tr-TR"/>
              </w:rPr>
              <w:t>HTML</w:t>
            </w:r>
          </w:p>
        </w:tc>
        <w:tc>
          <w:tcPr>
            <w:tcW w:w="6480" w:type="dxa"/>
            <w:shd w:val="clear" w:color="auto" w:fill="auto"/>
            <w:hideMark/>
          </w:tcPr>
          <w:p w14:paraId="40A07D02" w14:textId="4B43526E" w:rsidR="00D7450B" w:rsidRPr="009436EE" w:rsidRDefault="00D7450B" w:rsidP="00703A08">
            <w:pPr>
              <w:pStyle w:val="SimgelerYaziStili"/>
              <w:rPr>
                <w:lang w:val="tr-TR"/>
              </w:rPr>
            </w:pPr>
            <w:r w:rsidRPr="009436EE">
              <w:rPr>
                <w:lang w:val="tr-TR"/>
              </w:rPr>
              <w:t xml:space="preserve">: </w:t>
            </w:r>
            <w:r w:rsidR="00CC6055" w:rsidRPr="00CC6055">
              <w:rPr>
                <w:lang w:val="tr-TR"/>
              </w:rPr>
              <w:t>Hyper Text Markup Language (Köprü Biçimlendirme Dili)</w:t>
            </w:r>
          </w:p>
        </w:tc>
      </w:tr>
      <w:tr w:rsidR="00D7450B" w:rsidRPr="009436EE" w14:paraId="19853911" w14:textId="77777777" w:rsidTr="006E1DBA">
        <w:tc>
          <w:tcPr>
            <w:tcW w:w="1440" w:type="dxa"/>
            <w:shd w:val="clear" w:color="auto" w:fill="auto"/>
            <w:hideMark/>
          </w:tcPr>
          <w:p w14:paraId="5CB9634C" w14:textId="63CB24CC" w:rsidR="00D7450B" w:rsidRPr="009436EE" w:rsidRDefault="00834A80" w:rsidP="00703A08">
            <w:pPr>
              <w:pStyle w:val="SimgelerYaziStili"/>
              <w:rPr>
                <w:lang w:val="tr-TR"/>
              </w:rPr>
            </w:pPr>
            <w:r>
              <w:rPr>
                <w:lang w:val="tr-TR"/>
              </w:rPr>
              <w:t>JS</w:t>
            </w:r>
          </w:p>
        </w:tc>
        <w:tc>
          <w:tcPr>
            <w:tcW w:w="6480" w:type="dxa"/>
            <w:shd w:val="clear" w:color="auto" w:fill="auto"/>
            <w:hideMark/>
          </w:tcPr>
          <w:p w14:paraId="4F23551E" w14:textId="434387C6" w:rsidR="00D7450B" w:rsidRPr="009436EE" w:rsidRDefault="00D7450B" w:rsidP="00703A08">
            <w:pPr>
              <w:pStyle w:val="SimgelerYaziStili"/>
              <w:rPr>
                <w:lang w:val="tr-TR"/>
              </w:rPr>
            </w:pPr>
            <w:r w:rsidRPr="009436EE">
              <w:rPr>
                <w:lang w:val="tr-TR"/>
              </w:rPr>
              <w:t xml:space="preserve">: </w:t>
            </w:r>
            <w:r w:rsidR="00834A80">
              <w:t>JavaScript</w:t>
            </w:r>
          </w:p>
        </w:tc>
      </w:tr>
      <w:tr w:rsidR="00D7450B" w:rsidRPr="009436EE" w14:paraId="3FFB3278" w14:textId="77777777" w:rsidTr="006E1DBA">
        <w:tc>
          <w:tcPr>
            <w:tcW w:w="1440" w:type="dxa"/>
            <w:shd w:val="clear" w:color="auto" w:fill="auto"/>
            <w:hideMark/>
          </w:tcPr>
          <w:p w14:paraId="26EAFA7F" w14:textId="54B43E92" w:rsidR="00D7450B" w:rsidRPr="009436EE" w:rsidRDefault="00834A80" w:rsidP="00703A08">
            <w:pPr>
              <w:pStyle w:val="SimgelerYaziStili"/>
              <w:rPr>
                <w:lang w:val="tr-TR"/>
              </w:rPr>
            </w:pPr>
            <w:r>
              <w:rPr>
                <w:lang w:val="tr-TR"/>
              </w:rPr>
              <w:t>JSON</w:t>
            </w:r>
          </w:p>
        </w:tc>
        <w:tc>
          <w:tcPr>
            <w:tcW w:w="6480" w:type="dxa"/>
            <w:shd w:val="clear" w:color="auto" w:fill="auto"/>
            <w:hideMark/>
          </w:tcPr>
          <w:p w14:paraId="1F98B241" w14:textId="61BFAC55" w:rsidR="00D7450B" w:rsidRPr="009436EE" w:rsidRDefault="00D7450B" w:rsidP="00703A08">
            <w:pPr>
              <w:pStyle w:val="SimgelerYaziStili"/>
              <w:rPr>
                <w:lang w:val="tr-TR"/>
              </w:rPr>
            </w:pPr>
            <w:r w:rsidRPr="009436EE">
              <w:rPr>
                <w:lang w:val="tr-TR"/>
              </w:rPr>
              <w:t xml:space="preserve">: </w:t>
            </w:r>
            <w:r w:rsidR="00834A80" w:rsidRPr="00834A80">
              <w:rPr>
                <w:lang w:val="tr-TR"/>
              </w:rPr>
              <w:t>JavaScript Object Notation (JavaScript Nesne Gösterimi)</w:t>
            </w:r>
          </w:p>
        </w:tc>
      </w:tr>
      <w:tr w:rsidR="004938FB" w:rsidRPr="009436EE" w14:paraId="687581D8" w14:textId="77777777" w:rsidTr="006E1DBA">
        <w:tc>
          <w:tcPr>
            <w:tcW w:w="1440" w:type="dxa"/>
            <w:shd w:val="clear" w:color="auto" w:fill="auto"/>
          </w:tcPr>
          <w:p w14:paraId="7C359F93" w14:textId="158DA0C7" w:rsidR="004938FB" w:rsidRDefault="004938FB" w:rsidP="00703A08">
            <w:pPr>
              <w:pStyle w:val="SimgelerYaziStili"/>
              <w:rPr>
                <w:lang w:val="tr-TR"/>
              </w:rPr>
            </w:pPr>
            <w:r>
              <w:rPr>
                <w:lang w:val="tr-TR"/>
              </w:rPr>
              <w:t>LMS</w:t>
            </w:r>
          </w:p>
        </w:tc>
        <w:tc>
          <w:tcPr>
            <w:tcW w:w="6480" w:type="dxa"/>
            <w:shd w:val="clear" w:color="auto" w:fill="auto"/>
          </w:tcPr>
          <w:p w14:paraId="3037D1B9" w14:textId="1B8F3DA9" w:rsidR="004938FB" w:rsidRPr="009436EE" w:rsidRDefault="004938FB" w:rsidP="00703A08">
            <w:pPr>
              <w:pStyle w:val="SimgelerYaziStili"/>
              <w:rPr>
                <w:lang w:val="tr-TR"/>
              </w:rPr>
            </w:pPr>
            <w:r>
              <w:rPr>
                <w:lang w:val="tr-TR"/>
              </w:rPr>
              <w:t>: Learning Management System (</w:t>
            </w:r>
            <w:r>
              <w:rPr>
                <w:sz w:val="23"/>
                <w:szCs w:val="23"/>
              </w:rPr>
              <w:t>Öğrenme Yönetim Sistemi)</w:t>
            </w:r>
          </w:p>
        </w:tc>
      </w:tr>
      <w:tr w:rsidR="004938FB" w:rsidRPr="009436EE" w14:paraId="4278881B" w14:textId="77777777" w:rsidTr="006E1DBA">
        <w:tc>
          <w:tcPr>
            <w:tcW w:w="1440" w:type="dxa"/>
            <w:shd w:val="clear" w:color="auto" w:fill="auto"/>
          </w:tcPr>
          <w:p w14:paraId="55444268" w14:textId="42CCA726" w:rsidR="004938FB" w:rsidRDefault="004938FB" w:rsidP="00703A08">
            <w:pPr>
              <w:pStyle w:val="SimgelerYaziStili"/>
              <w:rPr>
                <w:lang w:val="tr-TR"/>
              </w:rPr>
            </w:pPr>
            <w:r>
              <w:rPr>
                <w:lang w:val="tr-TR"/>
              </w:rPr>
              <w:t>MEB</w:t>
            </w:r>
          </w:p>
        </w:tc>
        <w:tc>
          <w:tcPr>
            <w:tcW w:w="6480" w:type="dxa"/>
            <w:shd w:val="clear" w:color="auto" w:fill="auto"/>
          </w:tcPr>
          <w:p w14:paraId="36B46AF8" w14:textId="60E87C77" w:rsidR="004938FB" w:rsidRPr="009436EE" w:rsidRDefault="004938FB" w:rsidP="00703A08">
            <w:pPr>
              <w:pStyle w:val="SimgelerYaziStili"/>
              <w:rPr>
                <w:lang w:val="tr-TR"/>
              </w:rPr>
            </w:pPr>
            <w:r>
              <w:rPr>
                <w:lang w:val="tr-TR"/>
              </w:rPr>
              <w:t>: Millî Eğitim Bakanlığı</w:t>
            </w:r>
          </w:p>
        </w:tc>
      </w:tr>
      <w:tr w:rsidR="00D7450B" w:rsidRPr="009436EE" w14:paraId="30357A50" w14:textId="77777777" w:rsidTr="006E1DBA">
        <w:tc>
          <w:tcPr>
            <w:tcW w:w="1440" w:type="dxa"/>
            <w:shd w:val="clear" w:color="auto" w:fill="auto"/>
            <w:hideMark/>
          </w:tcPr>
          <w:p w14:paraId="22CBEAAE" w14:textId="0BD6547D" w:rsidR="00D7450B" w:rsidRPr="009436EE" w:rsidRDefault="00216EC6" w:rsidP="00703A08">
            <w:pPr>
              <w:pStyle w:val="SimgelerYaziStili"/>
              <w:rPr>
                <w:lang w:val="tr-TR"/>
              </w:rPr>
            </w:pPr>
            <w:r>
              <w:rPr>
                <w:lang w:val="tr-TR"/>
              </w:rPr>
              <w:t>MySQL</w:t>
            </w:r>
          </w:p>
        </w:tc>
        <w:tc>
          <w:tcPr>
            <w:tcW w:w="6480" w:type="dxa"/>
            <w:shd w:val="clear" w:color="auto" w:fill="auto"/>
            <w:hideMark/>
          </w:tcPr>
          <w:p w14:paraId="03F6DAD3" w14:textId="2433AD2F" w:rsidR="00D7450B" w:rsidRPr="009436EE" w:rsidRDefault="00D7450B" w:rsidP="00703A08">
            <w:pPr>
              <w:pStyle w:val="SimgelerYaziStili"/>
              <w:rPr>
                <w:lang w:val="tr-TR"/>
              </w:rPr>
            </w:pPr>
            <w:r w:rsidRPr="009436EE">
              <w:rPr>
                <w:lang w:val="tr-TR"/>
              </w:rPr>
              <w:t xml:space="preserve">: </w:t>
            </w:r>
            <w:r w:rsidR="00F905D0" w:rsidRPr="00F905D0">
              <w:rPr>
                <w:lang w:val="tr-TR"/>
              </w:rPr>
              <w:t>My Structured Query Language</w:t>
            </w:r>
          </w:p>
        </w:tc>
      </w:tr>
      <w:tr w:rsidR="00D157BC" w:rsidRPr="009436EE" w14:paraId="148D69C8" w14:textId="77777777" w:rsidTr="006E1DBA">
        <w:tc>
          <w:tcPr>
            <w:tcW w:w="1440" w:type="dxa"/>
            <w:shd w:val="clear" w:color="auto" w:fill="auto"/>
          </w:tcPr>
          <w:p w14:paraId="556CCE5F" w14:textId="17067B2A" w:rsidR="00D157BC" w:rsidRDefault="00D157BC" w:rsidP="00703A08">
            <w:pPr>
              <w:pStyle w:val="SimgelerYaziStili"/>
              <w:rPr>
                <w:lang w:val="tr-TR"/>
              </w:rPr>
            </w:pPr>
            <w:r>
              <w:rPr>
                <w:lang w:val="tr-TR"/>
              </w:rPr>
              <w:t>MVC</w:t>
            </w:r>
          </w:p>
        </w:tc>
        <w:tc>
          <w:tcPr>
            <w:tcW w:w="6480" w:type="dxa"/>
            <w:shd w:val="clear" w:color="auto" w:fill="auto"/>
          </w:tcPr>
          <w:p w14:paraId="4A35FF3B" w14:textId="103FD710" w:rsidR="00D157BC" w:rsidRPr="009436EE" w:rsidRDefault="00D157BC" w:rsidP="00703A08">
            <w:pPr>
              <w:pStyle w:val="SimgelerYaziStili"/>
              <w:rPr>
                <w:lang w:val="tr-TR"/>
              </w:rPr>
            </w:pPr>
            <w:r>
              <w:rPr>
                <w:lang w:val="tr-TR"/>
              </w:rPr>
              <w:t>: Model View Controller</w:t>
            </w:r>
          </w:p>
        </w:tc>
      </w:tr>
      <w:tr w:rsidR="00D7450B" w:rsidRPr="009436EE" w14:paraId="59988DAE" w14:textId="77777777" w:rsidTr="006E1DBA">
        <w:tc>
          <w:tcPr>
            <w:tcW w:w="1440" w:type="dxa"/>
            <w:shd w:val="clear" w:color="auto" w:fill="auto"/>
            <w:hideMark/>
          </w:tcPr>
          <w:p w14:paraId="0EA2289B" w14:textId="5E598FC2" w:rsidR="00D7450B" w:rsidRPr="009436EE" w:rsidRDefault="00216EC6" w:rsidP="00703A08">
            <w:pPr>
              <w:pStyle w:val="SimgelerYaziStili"/>
              <w:rPr>
                <w:lang w:val="tr-TR"/>
              </w:rPr>
            </w:pPr>
            <w:r>
              <w:rPr>
                <w:lang w:val="tr-TR"/>
              </w:rPr>
              <w:t>PHP</w:t>
            </w:r>
          </w:p>
        </w:tc>
        <w:tc>
          <w:tcPr>
            <w:tcW w:w="6480" w:type="dxa"/>
            <w:shd w:val="clear" w:color="auto" w:fill="auto"/>
            <w:hideMark/>
          </w:tcPr>
          <w:p w14:paraId="7DFC781B" w14:textId="37705B33" w:rsidR="00D7450B" w:rsidRPr="009436EE" w:rsidRDefault="00D7450B" w:rsidP="00703A08">
            <w:pPr>
              <w:pStyle w:val="SimgelerYaziStili"/>
              <w:rPr>
                <w:lang w:val="tr-TR"/>
              </w:rPr>
            </w:pPr>
            <w:r w:rsidRPr="009436EE">
              <w:rPr>
                <w:lang w:val="tr-TR"/>
              </w:rPr>
              <w:t xml:space="preserve">: </w:t>
            </w:r>
            <w:r w:rsidR="00D157BC" w:rsidRPr="00D157BC">
              <w:t>Hypertext Preprocessor</w:t>
            </w:r>
          </w:p>
        </w:tc>
      </w:tr>
      <w:tr w:rsidR="00D7450B" w:rsidRPr="009436EE" w14:paraId="4034D520" w14:textId="77777777" w:rsidTr="006E1DBA">
        <w:tc>
          <w:tcPr>
            <w:tcW w:w="1440" w:type="dxa"/>
            <w:shd w:val="clear" w:color="auto" w:fill="auto"/>
            <w:hideMark/>
          </w:tcPr>
          <w:p w14:paraId="4C803F60" w14:textId="1E8205E8" w:rsidR="00D7450B" w:rsidRPr="009436EE" w:rsidRDefault="00216EC6" w:rsidP="00703A08">
            <w:pPr>
              <w:pStyle w:val="SimgelerYaziStili"/>
              <w:rPr>
                <w:lang w:val="tr-TR"/>
              </w:rPr>
            </w:pPr>
            <w:r>
              <w:rPr>
                <w:lang w:val="tr-TR"/>
              </w:rPr>
              <w:t>SHY</w:t>
            </w:r>
          </w:p>
        </w:tc>
        <w:tc>
          <w:tcPr>
            <w:tcW w:w="6480" w:type="dxa"/>
            <w:shd w:val="clear" w:color="auto" w:fill="auto"/>
            <w:hideMark/>
          </w:tcPr>
          <w:p w14:paraId="6F0C26AE" w14:textId="54E9257A" w:rsidR="00D7450B" w:rsidRPr="009436EE" w:rsidRDefault="00D7450B" w:rsidP="00703A08">
            <w:pPr>
              <w:pStyle w:val="SimgelerYaziStili"/>
              <w:rPr>
                <w:lang w:val="tr-TR"/>
              </w:rPr>
            </w:pPr>
            <w:r w:rsidRPr="009436EE">
              <w:rPr>
                <w:lang w:val="tr-TR"/>
              </w:rPr>
              <w:t xml:space="preserve">: </w:t>
            </w:r>
            <w:r w:rsidR="00216EC6">
              <w:rPr>
                <w:lang w:val="tr-TR"/>
              </w:rPr>
              <w:t>Soru Havuzu Yazılımı</w:t>
            </w:r>
          </w:p>
        </w:tc>
      </w:tr>
      <w:tr w:rsidR="00D7450B" w:rsidRPr="009436EE" w14:paraId="7B117B4E" w14:textId="77777777" w:rsidTr="006E1DBA">
        <w:tc>
          <w:tcPr>
            <w:tcW w:w="1440" w:type="dxa"/>
            <w:shd w:val="clear" w:color="auto" w:fill="auto"/>
            <w:hideMark/>
          </w:tcPr>
          <w:p w14:paraId="45E10677" w14:textId="699D043C" w:rsidR="00D7450B" w:rsidRPr="009436EE" w:rsidRDefault="00834A80" w:rsidP="00703A08">
            <w:pPr>
              <w:pStyle w:val="SimgelerYaziStili"/>
              <w:rPr>
                <w:lang w:val="tr-TR"/>
              </w:rPr>
            </w:pPr>
            <w:r>
              <w:rPr>
                <w:lang w:val="tr-TR"/>
              </w:rPr>
              <w:t>SQL</w:t>
            </w:r>
          </w:p>
        </w:tc>
        <w:tc>
          <w:tcPr>
            <w:tcW w:w="6480" w:type="dxa"/>
            <w:shd w:val="clear" w:color="auto" w:fill="auto"/>
            <w:hideMark/>
          </w:tcPr>
          <w:p w14:paraId="64C1D4E6" w14:textId="34C687A3" w:rsidR="00D7450B" w:rsidRPr="009436EE" w:rsidRDefault="00D7450B" w:rsidP="00703A08">
            <w:pPr>
              <w:pStyle w:val="SimgelerYaziStili"/>
              <w:rPr>
                <w:lang w:val="tr-TR"/>
              </w:rPr>
            </w:pPr>
            <w:r w:rsidRPr="009436EE">
              <w:rPr>
                <w:lang w:val="tr-TR"/>
              </w:rPr>
              <w:t xml:space="preserve">: </w:t>
            </w:r>
            <w:r w:rsidR="00834A80">
              <w:t>Structured Query Language (Yapılandırılmış Sorgulama Dili)</w:t>
            </w:r>
          </w:p>
        </w:tc>
      </w:tr>
      <w:tr w:rsidR="00D157BC" w:rsidRPr="009436EE" w14:paraId="672F46AC" w14:textId="77777777" w:rsidTr="006E1DBA">
        <w:tc>
          <w:tcPr>
            <w:tcW w:w="1440" w:type="dxa"/>
            <w:shd w:val="clear" w:color="auto" w:fill="auto"/>
          </w:tcPr>
          <w:p w14:paraId="6E28125B" w14:textId="706AEFF1" w:rsidR="00D157BC" w:rsidRDefault="00D157BC" w:rsidP="00703A08">
            <w:pPr>
              <w:pStyle w:val="SimgelerYaziStili"/>
              <w:rPr>
                <w:lang w:val="tr-TR"/>
              </w:rPr>
            </w:pPr>
            <w:r>
              <w:rPr>
                <w:lang w:val="tr-TR"/>
              </w:rPr>
              <w:t>WAMP</w:t>
            </w:r>
          </w:p>
        </w:tc>
        <w:tc>
          <w:tcPr>
            <w:tcW w:w="6480" w:type="dxa"/>
            <w:shd w:val="clear" w:color="auto" w:fill="auto"/>
          </w:tcPr>
          <w:p w14:paraId="12552313" w14:textId="1B285363" w:rsidR="00D157BC" w:rsidRPr="009436EE" w:rsidRDefault="00D157BC" w:rsidP="00703A08">
            <w:pPr>
              <w:pStyle w:val="SimgelerYaziStili"/>
              <w:rPr>
                <w:lang w:val="tr-TR"/>
              </w:rPr>
            </w:pPr>
            <w:r w:rsidRPr="00D157BC">
              <w:t>: Windows, Apache, MYSQL, PHP</w:t>
            </w:r>
          </w:p>
        </w:tc>
      </w:tr>
      <w:tr w:rsidR="00D7450B" w:rsidRPr="009436EE" w14:paraId="6B50552C" w14:textId="77777777" w:rsidTr="006E1DBA">
        <w:tc>
          <w:tcPr>
            <w:tcW w:w="1440" w:type="dxa"/>
            <w:shd w:val="clear" w:color="auto" w:fill="auto"/>
            <w:hideMark/>
          </w:tcPr>
          <w:p w14:paraId="68B453EC" w14:textId="6525B88A" w:rsidR="00D7450B" w:rsidRPr="009436EE" w:rsidRDefault="00834A80" w:rsidP="00703A08">
            <w:pPr>
              <w:pStyle w:val="SimgelerYaziStili"/>
              <w:rPr>
                <w:lang w:val="tr-TR"/>
              </w:rPr>
            </w:pPr>
            <w:r>
              <w:t>XML</w:t>
            </w:r>
          </w:p>
        </w:tc>
        <w:tc>
          <w:tcPr>
            <w:tcW w:w="6480" w:type="dxa"/>
            <w:shd w:val="clear" w:color="auto" w:fill="auto"/>
            <w:hideMark/>
          </w:tcPr>
          <w:p w14:paraId="690476D9" w14:textId="08E436AE" w:rsidR="00D7450B" w:rsidRPr="009436EE" w:rsidRDefault="00D7450B" w:rsidP="00703A08">
            <w:pPr>
              <w:pStyle w:val="SimgelerYaziStili"/>
              <w:rPr>
                <w:lang w:val="tr-TR"/>
              </w:rPr>
            </w:pPr>
            <w:r w:rsidRPr="009436EE">
              <w:rPr>
                <w:lang w:val="tr-TR"/>
              </w:rPr>
              <w:t xml:space="preserve">: </w:t>
            </w:r>
            <w:r w:rsidR="00834A80">
              <w:t>Extensible Markup Language (Genişletilebilir İşaretleme Dili)</w:t>
            </w:r>
          </w:p>
        </w:tc>
      </w:tr>
      <w:tr w:rsidR="00D7450B" w:rsidRPr="009436EE" w14:paraId="66661D22" w14:textId="77777777" w:rsidTr="006E1DBA">
        <w:tc>
          <w:tcPr>
            <w:tcW w:w="1440" w:type="dxa"/>
            <w:shd w:val="clear" w:color="auto" w:fill="auto"/>
            <w:hideMark/>
          </w:tcPr>
          <w:p w14:paraId="03E059DF" w14:textId="1E533FB5" w:rsidR="00D7450B" w:rsidRPr="009436EE" w:rsidRDefault="00834A80" w:rsidP="00703A08">
            <w:pPr>
              <w:pStyle w:val="SimgelerYaziStili"/>
              <w:rPr>
                <w:lang w:val="tr-TR"/>
              </w:rPr>
            </w:pPr>
            <w:r>
              <w:rPr>
                <w:lang w:val="tr-TR"/>
              </w:rPr>
              <w:t>VTYS</w:t>
            </w:r>
          </w:p>
        </w:tc>
        <w:tc>
          <w:tcPr>
            <w:tcW w:w="6480" w:type="dxa"/>
            <w:shd w:val="clear" w:color="auto" w:fill="auto"/>
            <w:hideMark/>
          </w:tcPr>
          <w:p w14:paraId="50E46E3E" w14:textId="172F0D30" w:rsidR="00D7450B" w:rsidRPr="009436EE" w:rsidRDefault="00D7450B" w:rsidP="00703A08">
            <w:pPr>
              <w:pStyle w:val="SimgelerYaziStili"/>
              <w:rPr>
                <w:lang w:val="tr-TR"/>
              </w:rPr>
            </w:pPr>
            <w:r w:rsidRPr="009436EE">
              <w:rPr>
                <w:lang w:val="tr-TR"/>
              </w:rPr>
              <w:t xml:space="preserve">: </w:t>
            </w:r>
            <w:r w:rsidR="00834A80">
              <w:t>Veri Tabanı Yönetim Sistemi</w:t>
            </w:r>
          </w:p>
        </w:tc>
      </w:tr>
    </w:tbl>
    <w:p w14:paraId="76788EAB" w14:textId="77777777" w:rsidR="00D7450B" w:rsidRPr="009436EE" w:rsidRDefault="00D7450B" w:rsidP="00D7450B">
      <w:pPr>
        <w:spacing w:after="0" w:line="240" w:lineRule="auto"/>
        <w:jc w:val="both"/>
        <w:rPr>
          <w:rFonts w:ascii="Times New Roman" w:eastAsia="Times New Roman" w:hAnsi="Times New Roman"/>
          <w:kern w:val="0"/>
          <w:sz w:val="20"/>
          <w:szCs w:val="20"/>
          <w:lang w:eastAsia="tr-TR"/>
        </w:rPr>
      </w:pPr>
    </w:p>
    <w:p w14:paraId="0A0636DA"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r w:rsidRPr="009436EE">
        <w:rPr>
          <w:rFonts w:ascii="Times New Roman" w:eastAsia="Times New Roman" w:hAnsi="Times New Roman"/>
          <w:kern w:val="0"/>
          <w:sz w:val="20"/>
          <w:szCs w:val="20"/>
          <w:lang w:eastAsia="tr-TR"/>
        </w:rPr>
        <w:br w:type="page"/>
      </w:r>
    </w:p>
    <w:p w14:paraId="2B72FF12" w14:textId="77777777" w:rsidR="00FC21A3" w:rsidRPr="009436EE" w:rsidRDefault="00FC21A3" w:rsidP="00FC21A3">
      <w:pPr>
        <w:spacing w:after="0" w:line="24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lastRenderedPageBreak/>
        <w:t>ŞEKİLLER LİSTESİ</w:t>
      </w:r>
    </w:p>
    <w:p w14:paraId="75B02004"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p w14:paraId="00C9286D" w14:textId="37C3F01A" w:rsidR="00E7671B" w:rsidRDefault="00E7671B" w:rsidP="00FC21A3">
      <w:pPr>
        <w:spacing w:after="0" w:line="360" w:lineRule="auto"/>
        <w:jc w:val="both"/>
        <w:rPr>
          <w:rFonts w:ascii="Times New Roman" w:eastAsia="Times New Roman" w:hAnsi="Times New Roman"/>
          <w:kern w:val="0"/>
          <w:sz w:val="24"/>
          <w:szCs w:val="24"/>
          <w:lang w:eastAsia="tr-TR"/>
        </w:rPr>
      </w:pPr>
    </w:p>
    <w:p w14:paraId="72DEDD73" w14:textId="6AE273F8" w:rsidR="00304BEE" w:rsidRDefault="00304BEE" w:rsidP="00FC21A3">
      <w:pPr>
        <w:spacing w:after="0" w:line="360" w:lineRule="auto"/>
        <w:jc w:val="both"/>
        <w:rPr>
          <w:rFonts w:ascii="Times New Roman" w:eastAsia="Times New Roman" w:hAnsi="Times New Roman"/>
          <w:kern w:val="0"/>
          <w:sz w:val="24"/>
          <w:szCs w:val="24"/>
          <w:lang w:eastAsia="tr-TR"/>
        </w:rPr>
      </w:pPr>
    </w:p>
    <w:p w14:paraId="6E3DF568" w14:textId="3CECDB08" w:rsidR="004B5C98" w:rsidRDefault="00304BEE">
      <w:pPr>
        <w:pStyle w:val="ekillerTablosu"/>
        <w:tabs>
          <w:tab w:val="right" w:leader="dot" w:pos="8210"/>
        </w:tabs>
        <w:rPr>
          <w:rFonts w:asciiTheme="minorHAnsi" w:eastAsiaTheme="minorEastAsia" w:hAnsiTheme="minorHAnsi" w:cstheme="minorBidi"/>
          <w:sz w:val="22"/>
          <w:szCs w:val="22"/>
          <w:lang w:val="tr-TR"/>
        </w:rPr>
      </w:pPr>
      <w:r>
        <w:fldChar w:fldCharType="begin"/>
      </w:r>
      <w:r>
        <w:instrText xml:space="preserve"> TOC \h \z \c "Şekil" </w:instrText>
      </w:r>
      <w:r>
        <w:fldChar w:fldCharType="separate"/>
      </w:r>
      <w:hyperlink w:anchor="_Toc80984042" w:history="1">
        <w:r w:rsidR="004B5C98" w:rsidRPr="00705B6E">
          <w:rPr>
            <w:rStyle w:val="Kpr"/>
          </w:rPr>
          <w:t>Şekil 3.1. PHP Logosu</w:t>
        </w:r>
        <w:r w:rsidR="004B5C98">
          <w:rPr>
            <w:webHidden/>
          </w:rPr>
          <w:tab/>
        </w:r>
        <w:r w:rsidR="004B5C98">
          <w:rPr>
            <w:webHidden/>
          </w:rPr>
          <w:fldChar w:fldCharType="begin"/>
        </w:r>
        <w:r w:rsidR="004B5C98">
          <w:rPr>
            <w:webHidden/>
          </w:rPr>
          <w:instrText xml:space="preserve"> PAGEREF _Toc80984042 \h </w:instrText>
        </w:r>
        <w:r w:rsidR="004B5C98">
          <w:rPr>
            <w:webHidden/>
          </w:rPr>
        </w:r>
        <w:r w:rsidR="004B5C98">
          <w:rPr>
            <w:webHidden/>
          </w:rPr>
          <w:fldChar w:fldCharType="separate"/>
        </w:r>
        <w:r w:rsidR="005371B6">
          <w:rPr>
            <w:webHidden/>
          </w:rPr>
          <w:t>6</w:t>
        </w:r>
        <w:r w:rsidR="004B5C98">
          <w:rPr>
            <w:webHidden/>
          </w:rPr>
          <w:fldChar w:fldCharType="end"/>
        </w:r>
      </w:hyperlink>
    </w:p>
    <w:p w14:paraId="59FC873F" w14:textId="68D0318C"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43" w:history="1">
        <w:r w:rsidR="004B5C98" w:rsidRPr="00705B6E">
          <w:rPr>
            <w:rStyle w:val="Kpr"/>
          </w:rPr>
          <w:t>Şekil 3.2. Codeigniter  web  çatısı  akış  şeması</w:t>
        </w:r>
        <w:r w:rsidR="004B5C98">
          <w:rPr>
            <w:webHidden/>
          </w:rPr>
          <w:tab/>
        </w:r>
        <w:r w:rsidR="004B5C98">
          <w:rPr>
            <w:webHidden/>
          </w:rPr>
          <w:fldChar w:fldCharType="begin"/>
        </w:r>
        <w:r w:rsidR="004B5C98">
          <w:rPr>
            <w:webHidden/>
          </w:rPr>
          <w:instrText xml:space="preserve"> PAGEREF _Toc80984043 \h </w:instrText>
        </w:r>
        <w:r w:rsidR="004B5C98">
          <w:rPr>
            <w:webHidden/>
          </w:rPr>
        </w:r>
        <w:r w:rsidR="004B5C98">
          <w:rPr>
            <w:webHidden/>
          </w:rPr>
          <w:fldChar w:fldCharType="separate"/>
        </w:r>
        <w:r w:rsidR="005371B6">
          <w:rPr>
            <w:webHidden/>
          </w:rPr>
          <w:t>7</w:t>
        </w:r>
        <w:r w:rsidR="004B5C98">
          <w:rPr>
            <w:webHidden/>
          </w:rPr>
          <w:fldChar w:fldCharType="end"/>
        </w:r>
      </w:hyperlink>
    </w:p>
    <w:p w14:paraId="47DD6E74" w14:textId="0C7302D9"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44" w:history="1">
        <w:r w:rsidR="004B5C98" w:rsidRPr="00705B6E">
          <w:rPr>
            <w:rStyle w:val="Kpr"/>
          </w:rPr>
          <w:t>Şekil 3.3. CodeIgniter'ın Çalışma Prensibi</w:t>
        </w:r>
        <w:r w:rsidR="004B5C98">
          <w:rPr>
            <w:webHidden/>
          </w:rPr>
          <w:tab/>
        </w:r>
        <w:r w:rsidR="004B5C98">
          <w:rPr>
            <w:webHidden/>
          </w:rPr>
          <w:fldChar w:fldCharType="begin"/>
        </w:r>
        <w:r w:rsidR="004B5C98">
          <w:rPr>
            <w:webHidden/>
          </w:rPr>
          <w:instrText xml:space="preserve"> PAGEREF _Toc80984044 \h </w:instrText>
        </w:r>
        <w:r w:rsidR="004B5C98">
          <w:rPr>
            <w:webHidden/>
          </w:rPr>
        </w:r>
        <w:r w:rsidR="004B5C98">
          <w:rPr>
            <w:webHidden/>
          </w:rPr>
          <w:fldChar w:fldCharType="separate"/>
        </w:r>
        <w:r w:rsidR="005371B6">
          <w:rPr>
            <w:webHidden/>
          </w:rPr>
          <w:t>8</w:t>
        </w:r>
        <w:r w:rsidR="004B5C98">
          <w:rPr>
            <w:webHidden/>
          </w:rPr>
          <w:fldChar w:fldCharType="end"/>
        </w:r>
      </w:hyperlink>
    </w:p>
    <w:p w14:paraId="14E32791" w14:textId="610C2ACC"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45" w:history="1">
        <w:r w:rsidR="004B5C98" w:rsidRPr="00705B6E">
          <w:rPr>
            <w:rStyle w:val="Kpr"/>
          </w:rPr>
          <w:t>Şekil 3.4. Infinity Bootstrap Tema Arayüzü</w:t>
        </w:r>
        <w:r w:rsidR="004B5C98">
          <w:rPr>
            <w:webHidden/>
          </w:rPr>
          <w:tab/>
        </w:r>
        <w:r w:rsidR="004B5C98">
          <w:rPr>
            <w:webHidden/>
          </w:rPr>
          <w:fldChar w:fldCharType="begin"/>
        </w:r>
        <w:r w:rsidR="004B5C98">
          <w:rPr>
            <w:webHidden/>
          </w:rPr>
          <w:instrText xml:space="preserve"> PAGEREF _Toc80984045 \h </w:instrText>
        </w:r>
        <w:r w:rsidR="004B5C98">
          <w:rPr>
            <w:webHidden/>
          </w:rPr>
        </w:r>
        <w:r w:rsidR="004B5C98">
          <w:rPr>
            <w:webHidden/>
          </w:rPr>
          <w:fldChar w:fldCharType="separate"/>
        </w:r>
        <w:r w:rsidR="005371B6">
          <w:rPr>
            <w:webHidden/>
          </w:rPr>
          <w:t>10</w:t>
        </w:r>
        <w:r w:rsidR="004B5C98">
          <w:rPr>
            <w:webHidden/>
          </w:rPr>
          <w:fldChar w:fldCharType="end"/>
        </w:r>
      </w:hyperlink>
    </w:p>
    <w:p w14:paraId="6971ADD4" w14:textId="70148D30"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46" w:history="1">
        <w:r w:rsidR="004B5C98" w:rsidRPr="00705B6E">
          <w:rPr>
            <w:rStyle w:val="Kpr"/>
          </w:rPr>
          <w:t>Şekil 3.5. JetBrains PhpStorm Arayüzü</w:t>
        </w:r>
        <w:r w:rsidR="004B5C98">
          <w:rPr>
            <w:webHidden/>
          </w:rPr>
          <w:tab/>
        </w:r>
        <w:r w:rsidR="004B5C98">
          <w:rPr>
            <w:webHidden/>
          </w:rPr>
          <w:fldChar w:fldCharType="begin"/>
        </w:r>
        <w:r w:rsidR="004B5C98">
          <w:rPr>
            <w:webHidden/>
          </w:rPr>
          <w:instrText xml:space="preserve"> PAGEREF _Toc80984046 \h </w:instrText>
        </w:r>
        <w:r w:rsidR="004B5C98">
          <w:rPr>
            <w:webHidden/>
          </w:rPr>
        </w:r>
        <w:r w:rsidR="004B5C98">
          <w:rPr>
            <w:webHidden/>
          </w:rPr>
          <w:fldChar w:fldCharType="separate"/>
        </w:r>
        <w:r w:rsidR="005371B6">
          <w:rPr>
            <w:webHidden/>
          </w:rPr>
          <w:t>11</w:t>
        </w:r>
        <w:r w:rsidR="004B5C98">
          <w:rPr>
            <w:webHidden/>
          </w:rPr>
          <w:fldChar w:fldCharType="end"/>
        </w:r>
      </w:hyperlink>
    </w:p>
    <w:p w14:paraId="49269B25" w14:textId="4D5C4596"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47" w:history="1">
        <w:r w:rsidR="004B5C98" w:rsidRPr="00705B6E">
          <w:rPr>
            <w:rStyle w:val="Kpr"/>
          </w:rPr>
          <w:t>Şekil 3.6. JetBrains DataGrip Arayüzü</w:t>
        </w:r>
        <w:r w:rsidR="004B5C98">
          <w:rPr>
            <w:webHidden/>
          </w:rPr>
          <w:tab/>
        </w:r>
        <w:r w:rsidR="004B5C98">
          <w:rPr>
            <w:webHidden/>
          </w:rPr>
          <w:fldChar w:fldCharType="begin"/>
        </w:r>
        <w:r w:rsidR="004B5C98">
          <w:rPr>
            <w:webHidden/>
          </w:rPr>
          <w:instrText xml:space="preserve"> PAGEREF _Toc80984047 \h </w:instrText>
        </w:r>
        <w:r w:rsidR="004B5C98">
          <w:rPr>
            <w:webHidden/>
          </w:rPr>
        </w:r>
        <w:r w:rsidR="004B5C98">
          <w:rPr>
            <w:webHidden/>
          </w:rPr>
          <w:fldChar w:fldCharType="separate"/>
        </w:r>
        <w:r w:rsidR="005371B6">
          <w:rPr>
            <w:webHidden/>
          </w:rPr>
          <w:t>11</w:t>
        </w:r>
        <w:r w:rsidR="004B5C98">
          <w:rPr>
            <w:webHidden/>
          </w:rPr>
          <w:fldChar w:fldCharType="end"/>
        </w:r>
      </w:hyperlink>
    </w:p>
    <w:p w14:paraId="691AC151" w14:textId="0E8D8B40"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48" w:history="1">
        <w:r w:rsidR="004B5C98" w:rsidRPr="00705B6E">
          <w:rPr>
            <w:rStyle w:val="Kpr"/>
          </w:rPr>
          <w:t>Şekil 4.1. Veritabanı Mimarisi</w:t>
        </w:r>
        <w:r w:rsidR="004B5C98">
          <w:rPr>
            <w:webHidden/>
          </w:rPr>
          <w:tab/>
        </w:r>
        <w:r w:rsidR="004B5C98">
          <w:rPr>
            <w:webHidden/>
          </w:rPr>
          <w:fldChar w:fldCharType="begin"/>
        </w:r>
        <w:r w:rsidR="004B5C98">
          <w:rPr>
            <w:webHidden/>
          </w:rPr>
          <w:instrText xml:space="preserve"> PAGEREF _Toc80984048 \h </w:instrText>
        </w:r>
        <w:r w:rsidR="004B5C98">
          <w:rPr>
            <w:webHidden/>
          </w:rPr>
        </w:r>
        <w:r w:rsidR="004B5C98">
          <w:rPr>
            <w:webHidden/>
          </w:rPr>
          <w:fldChar w:fldCharType="separate"/>
        </w:r>
        <w:r w:rsidR="005371B6">
          <w:rPr>
            <w:webHidden/>
          </w:rPr>
          <w:t>12</w:t>
        </w:r>
        <w:r w:rsidR="004B5C98">
          <w:rPr>
            <w:webHidden/>
          </w:rPr>
          <w:fldChar w:fldCharType="end"/>
        </w:r>
      </w:hyperlink>
    </w:p>
    <w:p w14:paraId="42772953" w14:textId="63B3CE18"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49" w:history="1">
        <w:r w:rsidR="004B5C98" w:rsidRPr="00705B6E">
          <w:rPr>
            <w:rStyle w:val="Kpr"/>
          </w:rPr>
          <w:t>Şekil 4.2. Giriş Ekranı</w:t>
        </w:r>
        <w:r w:rsidR="004B5C98">
          <w:rPr>
            <w:webHidden/>
          </w:rPr>
          <w:tab/>
        </w:r>
        <w:r w:rsidR="004B5C98">
          <w:rPr>
            <w:webHidden/>
          </w:rPr>
          <w:fldChar w:fldCharType="begin"/>
        </w:r>
        <w:r w:rsidR="004B5C98">
          <w:rPr>
            <w:webHidden/>
          </w:rPr>
          <w:instrText xml:space="preserve"> PAGEREF _Toc80984049 \h </w:instrText>
        </w:r>
        <w:r w:rsidR="004B5C98">
          <w:rPr>
            <w:webHidden/>
          </w:rPr>
        </w:r>
        <w:r w:rsidR="004B5C98">
          <w:rPr>
            <w:webHidden/>
          </w:rPr>
          <w:fldChar w:fldCharType="separate"/>
        </w:r>
        <w:r w:rsidR="005371B6">
          <w:rPr>
            <w:webHidden/>
          </w:rPr>
          <w:t>14</w:t>
        </w:r>
        <w:r w:rsidR="004B5C98">
          <w:rPr>
            <w:webHidden/>
          </w:rPr>
          <w:fldChar w:fldCharType="end"/>
        </w:r>
      </w:hyperlink>
    </w:p>
    <w:p w14:paraId="70793A61" w14:textId="1B8F3903"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50" w:history="1">
        <w:r w:rsidR="004B5C98" w:rsidRPr="00705B6E">
          <w:rPr>
            <w:rStyle w:val="Kpr"/>
          </w:rPr>
          <w:t>Şekil 4.3. Anasayfa Ekranı</w:t>
        </w:r>
        <w:r w:rsidR="004B5C98">
          <w:rPr>
            <w:webHidden/>
          </w:rPr>
          <w:tab/>
        </w:r>
        <w:r w:rsidR="004B5C98">
          <w:rPr>
            <w:webHidden/>
          </w:rPr>
          <w:fldChar w:fldCharType="begin"/>
        </w:r>
        <w:r w:rsidR="004B5C98">
          <w:rPr>
            <w:webHidden/>
          </w:rPr>
          <w:instrText xml:space="preserve"> PAGEREF _Toc80984050 \h </w:instrText>
        </w:r>
        <w:r w:rsidR="004B5C98">
          <w:rPr>
            <w:webHidden/>
          </w:rPr>
        </w:r>
        <w:r w:rsidR="004B5C98">
          <w:rPr>
            <w:webHidden/>
          </w:rPr>
          <w:fldChar w:fldCharType="separate"/>
        </w:r>
        <w:r w:rsidR="005371B6">
          <w:rPr>
            <w:webHidden/>
          </w:rPr>
          <w:t>15</w:t>
        </w:r>
        <w:r w:rsidR="004B5C98">
          <w:rPr>
            <w:webHidden/>
          </w:rPr>
          <w:fldChar w:fldCharType="end"/>
        </w:r>
      </w:hyperlink>
    </w:p>
    <w:p w14:paraId="75C18449" w14:textId="4938C54E"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51" w:history="1">
        <w:r w:rsidR="004B5C98" w:rsidRPr="00705B6E">
          <w:rPr>
            <w:rStyle w:val="Kpr"/>
          </w:rPr>
          <w:t>Şekil 4.4. Duyurular Modülü Duyuru Ekleme Ekranı</w:t>
        </w:r>
        <w:r w:rsidR="004B5C98">
          <w:rPr>
            <w:webHidden/>
          </w:rPr>
          <w:tab/>
        </w:r>
        <w:r w:rsidR="004B5C98">
          <w:rPr>
            <w:webHidden/>
          </w:rPr>
          <w:fldChar w:fldCharType="begin"/>
        </w:r>
        <w:r w:rsidR="004B5C98">
          <w:rPr>
            <w:webHidden/>
          </w:rPr>
          <w:instrText xml:space="preserve"> PAGEREF _Toc80984051 \h </w:instrText>
        </w:r>
        <w:r w:rsidR="004B5C98">
          <w:rPr>
            <w:webHidden/>
          </w:rPr>
        </w:r>
        <w:r w:rsidR="004B5C98">
          <w:rPr>
            <w:webHidden/>
          </w:rPr>
          <w:fldChar w:fldCharType="separate"/>
        </w:r>
        <w:r w:rsidR="005371B6">
          <w:rPr>
            <w:webHidden/>
          </w:rPr>
          <w:t>15</w:t>
        </w:r>
        <w:r w:rsidR="004B5C98">
          <w:rPr>
            <w:webHidden/>
          </w:rPr>
          <w:fldChar w:fldCharType="end"/>
        </w:r>
      </w:hyperlink>
    </w:p>
    <w:p w14:paraId="1BFCD7D6" w14:textId="7AFBADD1"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52" w:history="1">
        <w:r w:rsidR="004B5C98" w:rsidRPr="00705B6E">
          <w:rPr>
            <w:rStyle w:val="Kpr"/>
          </w:rPr>
          <w:t>Şekil 4.5. Destek Merkezi Talep Listeleme ve Talep Cevap Ekranı</w:t>
        </w:r>
        <w:r w:rsidR="004B5C98">
          <w:rPr>
            <w:webHidden/>
          </w:rPr>
          <w:tab/>
        </w:r>
        <w:r w:rsidR="004B5C98">
          <w:rPr>
            <w:webHidden/>
          </w:rPr>
          <w:fldChar w:fldCharType="begin"/>
        </w:r>
        <w:r w:rsidR="004B5C98">
          <w:rPr>
            <w:webHidden/>
          </w:rPr>
          <w:instrText xml:space="preserve"> PAGEREF _Toc80984052 \h </w:instrText>
        </w:r>
        <w:r w:rsidR="004B5C98">
          <w:rPr>
            <w:webHidden/>
          </w:rPr>
        </w:r>
        <w:r w:rsidR="004B5C98">
          <w:rPr>
            <w:webHidden/>
          </w:rPr>
          <w:fldChar w:fldCharType="separate"/>
        </w:r>
        <w:r w:rsidR="005371B6">
          <w:rPr>
            <w:webHidden/>
          </w:rPr>
          <w:t>16</w:t>
        </w:r>
        <w:r w:rsidR="004B5C98">
          <w:rPr>
            <w:webHidden/>
          </w:rPr>
          <w:fldChar w:fldCharType="end"/>
        </w:r>
      </w:hyperlink>
    </w:p>
    <w:p w14:paraId="4DF0F533" w14:textId="7DF39698"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53" w:history="1">
        <w:r w:rsidR="004B5C98" w:rsidRPr="00705B6E">
          <w:rPr>
            <w:rStyle w:val="Kpr"/>
          </w:rPr>
          <w:t>Şekil 4.6. Kullanıcılar Listesi Ekranı</w:t>
        </w:r>
        <w:r w:rsidR="004B5C98">
          <w:rPr>
            <w:webHidden/>
          </w:rPr>
          <w:tab/>
        </w:r>
        <w:r w:rsidR="004B5C98">
          <w:rPr>
            <w:webHidden/>
          </w:rPr>
          <w:fldChar w:fldCharType="begin"/>
        </w:r>
        <w:r w:rsidR="004B5C98">
          <w:rPr>
            <w:webHidden/>
          </w:rPr>
          <w:instrText xml:space="preserve"> PAGEREF _Toc80984053 \h </w:instrText>
        </w:r>
        <w:r w:rsidR="004B5C98">
          <w:rPr>
            <w:webHidden/>
          </w:rPr>
        </w:r>
        <w:r w:rsidR="004B5C98">
          <w:rPr>
            <w:webHidden/>
          </w:rPr>
          <w:fldChar w:fldCharType="separate"/>
        </w:r>
        <w:r w:rsidR="005371B6">
          <w:rPr>
            <w:webHidden/>
          </w:rPr>
          <w:t>17</w:t>
        </w:r>
        <w:r w:rsidR="004B5C98">
          <w:rPr>
            <w:webHidden/>
          </w:rPr>
          <w:fldChar w:fldCharType="end"/>
        </w:r>
      </w:hyperlink>
    </w:p>
    <w:p w14:paraId="2FFB71CE" w14:textId="696BC026"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54" w:history="1">
        <w:r w:rsidR="004B5C98" w:rsidRPr="00705B6E">
          <w:rPr>
            <w:rStyle w:val="Kpr"/>
          </w:rPr>
          <w:t>Şekil 4.7. Kullanıcı Ekleme Ekranı</w:t>
        </w:r>
        <w:r w:rsidR="004B5C98">
          <w:rPr>
            <w:webHidden/>
          </w:rPr>
          <w:tab/>
        </w:r>
        <w:r w:rsidR="004B5C98">
          <w:rPr>
            <w:webHidden/>
          </w:rPr>
          <w:fldChar w:fldCharType="begin"/>
        </w:r>
        <w:r w:rsidR="004B5C98">
          <w:rPr>
            <w:webHidden/>
          </w:rPr>
          <w:instrText xml:space="preserve"> PAGEREF _Toc80984054 \h </w:instrText>
        </w:r>
        <w:r w:rsidR="004B5C98">
          <w:rPr>
            <w:webHidden/>
          </w:rPr>
        </w:r>
        <w:r w:rsidR="004B5C98">
          <w:rPr>
            <w:webHidden/>
          </w:rPr>
          <w:fldChar w:fldCharType="separate"/>
        </w:r>
        <w:r w:rsidR="005371B6">
          <w:rPr>
            <w:webHidden/>
          </w:rPr>
          <w:t>18</w:t>
        </w:r>
        <w:r w:rsidR="004B5C98">
          <w:rPr>
            <w:webHidden/>
          </w:rPr>
          <w:fldChar w:fldCharType="end"/>
        </w:r>
      </w:hyperlink>
    </w:p>
    <w:p w14:paraId="5C49C23A" w14:textId="49F6A464"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55" w:history="1">
        <w:r w:rsidR="004B5C98" w:rsidRPr="00705B6E">
          <w:rPr>
            <w:rStyle w:val="Kpr"/>
          </w:rPr>
          <w:t>Şekil 4.8. Kullanıcı Düzenleme Ekranı</w:t>
        </w:r>
        <w:r w:rsidR="004B5C98">
          <w:rPr>
            <w:webHidden/>
          </w:rPr>
          <w:tab/>
        </w:r>
        <w:r w:rsidR="004B5C98">
          <w:rPr>
            <w:webHidden/>
          </w:rPr>
          <w:fldChar w:fldCharType="begin"/>
        </w:r>
        <w:r w:rsidR="004B5C98">
          <w:rPr>
            <w:webHidden/>
          </w:rPr>
          <w:instrText xml:space="preserve"> PAGEREF _Toc80984055 \h </w:instrText>
        </w:r>
        <w:r w:rsidR="004B5C98">
          <w:rPr>
            <w:webHidden/>
          </w:rPr>
        </w:r>
        <w:r w:rsidR="004B5C98">
          <w:rPr>
            <w:webHidden/>
          </w:rPr>
          <w:fldChar w:fldCharType="separate"/>
        </w:r>
        <w:r w:rsidR="005371B6">
          <w:rPr>
            <w:webHidden/>
          </w:rPr>
          <w:t>18</w:t>
        </w:r>
        <w:r w:rsidR="004B5C98">
          <w:rPr>
            <w:webHidden/>
          </w:rPr>
          <w:fldChar w:fldCharType="end"/>
        </w:r>
      </w:hyperlink>
    </w:p>
    <w:p w14:paraId="14AD1579" w14:textId="19B7BBED"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56" w:history="1">
        <w:r w:rsidR="004B5C98" w:rsidRPr="00705B6E">
          <w:rPr>
            <w:rStyle w:val="Kpr"/>
          </w:rPr>
          <w:t>Şekil 4.9. Soru Eklemenin Aşamaları</w:t>
        </w:r>
        <w:r w:rsidR="004B5C98">
          <w:rPr>
            <w:webHidden/>
          </w:rPr>
          <w:tab/>
        </w:r>
        <w:r w:rsidR="004B5C98">
          <w:rPr>
            <w:webHidden/>
          </w:rPr>
          <w:fldChar w:fldCharType="begin"/>
        </w:r>
        <w:r w:rsidR="004B5C98">
          <w:rPr>
            <w:webHidden/>
          </w:rPr>
          <w:instrText xml:space="preserve"> PAGEREF _Toc80984056 \h </w:instrText>
        </w:r>
        <w:r w:rsidR="004B5C98">
          <w:rPr>
            <w:webHidden/>
          </w:rPr>
        </w:r>
        <w:r w:rsidR="004B5C98">
          <w:rPr>
            <w:webHidden/>
          </w:rPr>
          <w:fldChar w:fldCharType="separate"/>
        </w:r>
        <w:r w:rsidR="005371B6">
          <w:rPr>
            <w:webHidden/>
          </w:rPr>
          <w:t>19</w:t>
        </w:r>
        <w:r w:rsidR="004B5C98">
          <w:rPr>
            <w:webHidden/>
          </w:rPr>
          <w:fldChar w:fldCharType="end"/>
        </w:r>
      </w:hyperlink>
    </w:p>
    <w:p w14:paraId="4F1D73BC" w14:textId="03A812F6"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57" w:history="1">
        <w:r w:rsidR="004B5C98" w:rsidRPr="00705B6E">
          <w:rPr>
            <w:rStyle w:val="Kpr"/>
          </w:rPr>
          <w:t>Şekil 4.10. Soru Ekleme Ekranı</w:t>
        </w:r>
        <w:r w:rsidR="004B5C98">
          <w:rPr>
            <w:webHidden/>
          </w:rPr>
          <w:tab/>
        </w:r>
        <w:r w:rsidR="004B5C98">
          <w:rPr>
            <w:webHidden/>
          </w:rPr>
          <w:fldChar w:fldCharType="begin"/>
        </w:r>
        <w:r w:rsidR="004B5C98">
          <w:rPr>
            <w:webHidden/>
          </w:rPr>
          <w:instrText xml:space="preserve"> PAGEREF _Toc80984057 \h </w:instrText>
        </w:r>
        <w:r w:rsidR="004B5C98">
          <w:rPr>
            <w:webHidden/>
          </w:rPr>
        </w:r>
        <w:r w:rsidR="004B5C98">
          <w:rPr>
            <w:webHidden/>
          </w:rPr>
          <w:fldChar w:fldCharType="separate"/>
        </w:r>
        <w:r w:rsidR="005371B6">
          <w:rPr>
            <w:webHidden/>
          </w:rPr>
          <w:t>20</w:t>
        </w:r>
        <w:r w:rsidR="004B5C98">
          <w:rPr>
            <w:webHidden/>
          </w:rPr>
          <w:fldChar w:fldCharType="end"/>
        </w:r>
      </w:hyperlink>
    </w:p>
    <w:p w14:paraId="37EDD6A7" w14:textId="38111630"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58" w:history="1">
        <w:r w:rsidR="004B5C98" w:rsidRPr="00705B6E">
          <w:rPr>
            <w:rStyle w:val="Kpr"/>
          </w:rPr>
          <w:t>Şekil 4.11. Soru Ekleme Controller Metodu</w:t>
        </w:r>
        <w:r w:rsidR="004B5C98">
          <w:rPr>
            <w:webHidden/>
          </w:rPr>
          <w:tab/>
        </w:r>
        <w:r w:rsidR="004B5C98">
          <w:rPr>
            <w:webHidden/>
          </w:rPr>
          <w:fldChar w:fldCharType="begin"/>
        </w:r>
        <w:r w:rsidR="004B5C98">
          <w:rPr>
            <w:webHidden/>
          </w:rPr>
          <w:instrText xml:space="preserve"> PAGEREF _Toc80984058 \h </w:instrText>
        </w:r>
        <w:r w:rsidR="004B5C98">
          <w:rPr>
            <w:webHidden/>
          </w:rPr>
        </w:r>
        <w:r w:rsidR="004B5C98">
          <w:rPr>
            <w:webHidden/>
          </w:rPr>
          <w:fldChar w:fldCharType="separate"/>
        </w:r>
        <w:r w:rsidR="005371B6">
          <w:rPr>
            <w:webHidden/>
          </w:rPr>
          <w:t>21</w:t>
        </w:r>
        <w:r w:rsidR="004B5C98">
          <w:rPr>
            <w:webHidden/>
          </w:rPr>
          <w:fldChar w:fldCharType="end"/>
        </w:r>
      </w:hyperlink>
    </w:p>
    <w:p w14:paraId="3A5098F7" w14:textId="7595F263"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59" w:history="1">
        <w:r w:rsidR="004B5C98" w:rsidRPr="00705B6E">
          <w:rPr>
            <w:rStyle w:val="Kpr"/>
          </w:rPr>
          <w:t>Şekil 4.12. Soruyu Veritabanına Ekleyen Model Sınıf Metodu</w:t>
        </w:r>
        <w:r w:rsidR="004B5C98">
          <w:rPr>
            <w:webHidden/>
          </w:rPr>
          <w:tab/>
        </w:r>
        <w:r w:rsidR="004B5C98">
          <w:rPr>
            <w:webHidden/>
          </w:rPr>
          <w:fldChar w:fldCharType="begin"/>
        </w:r>
        <w:r w:rsidR="004B5C98">
          <w:rPr>
            <w:webHidden/>
          </w:rPr>
          <w:instrText xml:space="preserve"> PAGEREF _Toc80984059 \h </w:instrText>
        </w:r>
        <w:r w:rsidR="004B5C98">
          <w:rPr>
            <w:webHidden/>
          </w:rPr>
        </w:r>
        <w:r w:rsidR="004B5C98">
          <w:rPr>
            <w:webHidden/>
          </w:rPr>
          <w:fldChar w:fldCharType="separate"/>
        </w:r>
        <w:r w:rsidR="005371B6">
          <w:rPr>
            <w:webHidden/>
          </w:rPr>
          <w:t>22</w:t>
        </w:r>
        <w:r w:rsidR="004B5C98">
          <w:rPr>
            <w:webHidden/>
          </w:rPr>
          <w:fldChar w:fldCharType="end"/>
        </w:r>
      </w:hyperlink>
    </w:p>
    <w:p w14:paraId="4108FC78" w14:textId="298D038E"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60" w:history="1">
        <w:r w:rsidR="004B5C98" w:rsidRPr="00705B6E">
          <w:rPr>
            <w:rStyle w:val="Kpr"/>
          </w:rPr>
          <w:t>Şekil 4.13. Soru Onay Ekranı</w:t>
        </w:r>
        <w:r w:rsidR="004B5C98">
          <w:rPr>
            <w:webHidden/>
          </w:rPr>
          <w:tab/>
        </w:r>
        <w:r w:rsidR="004B5C98">
          <w:rPr>
            <w:webHidden/>
          </w:rPr>
          <w:fldChar w:fldCharType="begin"/>
        </w:r>
        <w:r w:rsidR="004B5C98">
          <w:rPr>
            <w:webHidden/>
          </w:rPr>
          <w:instrText xml:space="preserve"> PAGEREF _Toc80984060 \h </w:instrText>
        </w:r>
        <w:r w:rsidR="004B5C98">
          <w:rPr>
            <w:webHidden/>
          </w:rPr>
        </w:r>
        <w:r w:rsidR="004B5C98">
          <w:rPr>
            <w:webHidden/>
          </w:rPr>
          <w:fldChar w:fldCharType="separate"/>
        </w:r>
        <w:r w:rsidR="005371B6">
          <w:rPr>
            <w:webHidden/>
          </w:rPr>
          <w:t>23</w:t>
        </w:r>
        <w:r w:rsidR="004B5C98">
          <w:rPr>
            <w:webHidden/>
          </w:rPr>
          <w:fldChar w:fldCharType="end"/>
        </w:r>
      </w:hyperlink>
    </w:p>
    <w:p w14:paraId="10CA5F0A" w14:textId="7CD0BC5D"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61" w:history="1">
        <w:r w:rsidR="004B5C98" w:rsidRPr="00705B6E">
          <w:rPr>
            <w:rStyle w:val="Kpr"/>
          </w:rPr>
          <w:t>Şekil 4.14. Düzeltilmeli durumunda olan bir soru</w:t>
        </w:r>
        <w:r w:rsidR="004B5C98">
          <w:rPr>
            <w:webHidden/>
          </w:rPr>
          <w:tab/>
        </w:r>
        <w:r w:rsidR="004B5C98">
          <w:rPr>
            <w:webHidden/>
          </w:rPr>
          <w:fldChar w:fldCharType="begin"/>
        </w:r>
        <w:r w:rsidR="004B5C98">
          <w:rPr>
            <w:webHidden/>
          </w:rPr>
          <w:instrText xml:space="preserve"> PAGEREF _Toc80984061 \h </w:instrText>
        </w:r>
        <w:r w:rsidR="004B5C98">
          <w:rPr>
            <w:webHidden/>
          </w:rPr>
        </w:r>
        <w:r w:rsidR="004B5C98">
          <w:rPr>
            <w:webHidden/>
          </w:rPr>
          <w:fldChar w:fldCharType="separate"/>
        </w:r>
        <w:r w:rsidR="005371B6">
          <w:rPr>
            <w:webHidden/>
          </w:rPr>
          <w:t>23</w:t>
        </w:r>
        <w:r w:rsidR="004B5C98">
          <w:rPr>
            <w:webHidden/>
          </w:rPr>
          <w:fldChar w:fldCharType="end"/>
        </w:r>
      </w:hyperlink>
    </w:p>
    <w:p w14:paraId="3EACB523" w14:textId="530E001B"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62" w:history="1">
        <w:r w:rsidR="004B5C98" w:rsidRPr="00705B6E">
          <w:rPr>
            <w:rStyle w:val="Kpr"/>
          </w:rPr>
          <w:t>Şekil 4.15. Sorular Listesi</w:t>
        </w:r>
        <w:r w:rsidR="004B5C98">
          <w:rPr>
            <w:webHidden/>
          </w:rPr>
          <w:tab/>
        </w:r>
        <w:r w:rsidR="004B5C98">
          <w:rPr>
            <w:webHidden/>
          </w:rPr>
          <w:fldChar w:fldCharType="begin"/>
        </w:r>
        <w:r w:rsidR="004B5C98">
          <w:rPr>
            <w:webHidden/>
          </w:rPr>
          <w:instrText xml:space="preserve"> PAGEREF _Toc80984062 \h </w:instrText>
        </w:r>
        <w:r w:rsidR="004B5C98">
          <w:rPr>
            <w:webHidden/>
          </w:rPr>
        </w:r>
        <w:r w:rsidR="004B5C98">
          <w:rPr>
            <w:webHidden/>
          </w:rPr>
          <w:fldChar w:fldCharType="separate"/>
        </w:r>
        <w:r w:rsidR="005371B6">
          <w:rPr>
            <w:webHidden/>
          </w:rPr>
          <w:t>24</w:t>
        </w:r>
        <w:r w:rsidR="004B5C98">
          <w:rPr>
            <w:webHidden/>
          </w:rPr>
          <w:fldChar w:fldCharType="end"/>
        </w:r>
      </w:hyperlink>
    </w:p>
    <w:p w14:paraId="02ADC387" w14:textId="7FEE4FD5" w:rsidR="004B5C98" w:rsidRDefault="007C49BF">
      <w:pPr>
        <w:pStyle w:val="ekillerTablosu"/>
        <w:tabs>
          <w:tab w:val="right" w:leader="dot" w:pos="8210"/>
        </w:tabs>
        <w:rPr>
          <w:rFonts w:asciiTheme="minorHAnsi" w:eastAsiaTheme="minorEastAsia" w:hAnsiTheme="minorHAnsi" w:cstheme="minorBidi"/>
          <w:sz w:val="22"/>
          <w:szCs w:val="22"/>
          <w:lang w:val="tr-TR"/>
        </w:rPr>
      </w:pPr>
      <w:hyperlink w:anchor="_Toc80984063" w:history="1">
        <w:r w:rsidR="004B5C98" w:rsidRPr="00705B6E">
          <w:rPr>
            <w:rStyle w:val="Kpr"/>
          </w:rPr>
          <w:t>Şekil 4.16. Soru Detay Ekranı</w:t>
        </w:r>
        <w:r w:rsidR="004B5C98">
          <w:rPr>
            <w:webHidden/>
          </w:rPr>
          <w:tab/>
        </w:r>
        <w:r w:rsidR="004B5C98">
          <w:rPr>
            <w:webHidden/>
          </w:rPr>
          <w:fldChar w:fldCharType="begin"/>
        </w:r>
        <w:r w:rsidR="004B5C98">
          <w:rPr>
            <w:webHidden/>
          </w:rPr>
          <w:instrText xml:space="preserve"> PAGEREF _Toc80984063 \h </w:instrText>
        </w:r>
        <w:r w:rsidR="004B5C98">
          <w:rPr>
            <w:webHidden/>
          </w:rPr>
        </w:r>
        <w:r w:rsidR="004B5C98">
          <w:rPr>
            <w:webHidden/>
          </w:rPr>
          <w:fldChar w:fldCharType="separate"/>
        </w:r>
        <w:r w:rsidR="005371B6">
          <w:rPr>
            <w:webHidden/>
          </w:rPr>
          <w:t>25</w:t>
        </w:r>
        <w:r w:rsidR="004B5C98">
          <w:rPr>
            <w:webHidden/>
          </w:rPr>
          <w:fldChar w:fldCharType="end"/>
        </w:r>
      </w:hyperlink>
    </w:p>
    <w:p w14:paraId="40209186" w14:textId="5F32D447" w:rsidR="00FC21A3" w:rsidRDefault="00304BEE" w:rsidP="00FC21A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fldChar w:fldCharType="end"/>
      </w:r>
    </w:p>
    <w:p w14:paraId="16288E22"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2CE16B6B"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bookmarkStart w:id="3" w:name="_Toc346021899"/>
      <w:r w:rsidRPr="009436EE">
        <w:rPr>
          <w:rFonts w:ascii="Times New Roman" w:eastAsia="Times New Roman" w:hAnsi="Times New Roman"/>
          <w:kern w:val="0"/>
          <w:sz w:val="20"/>
          <w:szCs w:val="20"/>
          <w:lang w:eastAsia="tr-TR"/>
        </w:rPr>
        <w:br w:type="page"/>
      </w:r>
    </w:p>
    <w:p w14:paraId="5EE2C322" w14:textId="77777777" w:rsidR="00C53414" w:rsidRPr="009436EE" w:rsidRDefault="00C53414" w:rsidP="00C53414">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lastRenderedPageBreak/>
        <w:t>TABLOLAR</w:t>
      </w:r>
      <w:r w:rsidRPr="009436EE">
        <w:rPr>
          <w:rFonts w:ascii="Times New Roman" w:eastAsia="Times New Roman" w:hAnsi="Times New Roman"/>
          <w:b/>
          <w:kern w:val="0"/>
          <w:sz w:val="28"/>
          <w:szCs w:val="28"/>
          <w:lang w:eastAsia="tr-TR"/>
        </w:rPr>
        <w:t xml:space="preserve"> LİSTESİ</w:t>
      </w:r>
    </w:p>
    <w:p w14:paraId="3C64D255"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02E5DEB3"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479D2802" w14:textId="77777777" w:rsidR="00C53414" w:rsidRDefault="00C53414" w:rsidP="00C53414">
      <w:pPr>
        <w:spacing w:after="0" w:line="360" w:lineRule="auto"/>
        <w:jc w:val="both"/>
        <w:rPr>
          <w:rFonts w:ascii="Times New Roman" w:eastAsia="Times New Roman" w:hAnsi="Times New Roman"/>
          <w:kern w:val="0"/>
          <w:sz w:val="24"/>
          <w:szCs w:val="24"/>
          <w:lang w:eastAsia="tr-TR"/>
        </w:rPr>
      </w:pPr>
    </w:p>
    <w:p w14:paraId="758E8AF1" w14:textId="5E471785" w:rsidR="004B5C98" w:rsidRDefault="00C863EC">
      <w:pPr>
        <w:pStyle w:val="ekillerTablosu"/>
        <w:tabs>
          <w:tab w:val="right" w:leader="dot" w:pos="8210"/>
        </w:tabs>
        <w:rPr>
          <w:rFonts w:asciiTheme="minorHAnsi" w:eastAsiaTheme="minorEastAsia" w:hAnsiTheme="minorHAnsi" w:cstheme="minorBidi"/>
          <w:sz w:val="22"/>
          <w:szCs w:val="22"/>
          <w:lang w:val="tr-TR"/>
        </w:rPr>
      </w:pPr>
      <w:r>
        <w:rPr>
          <w:sz w:val="20"/>
          <w:szCs w:val="20"/>
        </w:rPr>
        <w:fldChar w:fldCharType="begin"/>
      </w:r>
      <w:r>
        <w:rPr>
          <w:sz w:val="20"/>
          <w:szCs w:val="20"/>
        </w:rPr>
        <w:instrText xml:space="preserve"> TOC \h \z \c "Tablo" </w:instrText>
      </w:r>
      <w:r>
        <w:rPr>
          <w:sz w:val="20"/>
          <w:szCs w:val="20"/>
        </w:rPr>
        <w:fldChar w:fldCharType="separate"/>
      </w:r>
      <w:hyperlink w:anchor="_Toc80984064" w:history="1">
        <w:r w:rsidR="004B5C98" w:rsidRPr="007C2327">
          <w:rPr>
            <w:rStyle w:val="Kpr"/>
          </w:rPr>
          <w:t>Tablo 4.1. Sistemde Tanımlı Roller ve Yetkileri</w:t>
        </w:r>
        <w:r w:rsidR="004B5C98">
          <w:rPr>
            <w:webHidden/>
          </w:rPr>
          <w:tab/>
        </w:r>
        <w:r w:rsidR="004B5C98">
          <w:rPr>
            <w:webHidden/>
          </w:rPr>
          <w:fldChar w:fldCharType="begin"/>
        </w:r>
        <w:r w:rsidR="004B5C98">
          <w:rPr>
            <w:webHidden/>
          </w:rPr>
          <w:instrText xml:space="preserve"> PAGEREF _Toc80984064 \h </w:instrText>
        </w:r>
        <w:r w:rsidR="004B5C98">
          <w:rPr>
            <w:webHidden/>
          </w:rPr>
        </w:r>
        <w:r w:rsidR="004B5C98">
          <w:rPr>
            <w:webHidden/>
          </w:rPr>
          <w:fldChar w:fldCharType="separate"/>
        </w:r>
        <w:r w:rsidR="005371B6">
          <w:rPr>
            <w:webHidden/>
          </w:rPr>
          <w:t>13</w:t>
        </w:r>
        <w:r w:rsidR="004B5C98">
          <w:rPr>
            <w:webHidden/>
          </w:rPr>
          <w:fldChar w:fldCharType="end"/>
        </w:r>
      </w:hyperlink>
    </w:p>
    <w:p w14:paraId="21305153" w14:textId="78753962" w:rsidR="00C53414" w:rsidRPr="009436EE" w:rsidRDefault="00C863EC" w:rsidP="00C53414">
      <w:pPr>
        <w:spacing w:before="120" w:after="0" w:line="240" w:lineRule="auto"/>
        <w:rPr>
          <w:rFonts w:ascii="Times New Roman" w:eastAsia="Times New Roman" w:hAnsi="Times New Roman"/>
          <w:kern w:val="0"/>
          <w:sz w:val="20"/>
          <w:szCs w:val="20"/>
          <w:lang w:eastAsia="tr-TR"/>
        </w:rPr>
      </w:pPr>
      <w:r>
        <w:rPr>
          <w:rFonts w:ascii="Times New Roman" w:eastAsia="Times New Roman" w:hAnsi="Times New Roman"/>
          <w:kern w:val="0"/>
          <w:sz w:val="20"/>
          <w:szCs w:val="20"/>
          <w:lang w:eastAsia="tr-TR"/>
        </w:rPr>
        <w:fldChar w:fldCharType="end"/>
      </w:r>
    </w:p>
    <w:p w14:paraId="55ACAF0C" w14:textId="77777777" w:rsidR="00D57773" w:rsidRDefault="00D57773">
      <w:pPr>
        <w:spacing w:after="0" w:line="240" w:lineRule="auto"/>
        <w:rPr>
          <w:rFonts w:ascii="Times New Roman" w:hAnsi="Times New Roman"/>
          <w:b/>
          <w:sz w:val="28"/>
          <w:szCs w:val="28"/>
        </w:rPr>
      </w:pPr>
      <w:r>
        <w:rPr>
          <w:rFonts w:ascii="Times New Roman" w:hAnsi="Times New Roman"/>
          <w:b/>
          <w:sz w:val="28"/>
          <w:szCs w:val="28"/>
        </w:rPr>
        <w:br w:type="page"/>
      </w:r>
    </w:p>
    <w:p w14:paraId="5CC44DA7" w14:textId="77777777" w:rsidR="005B05F8" w:rsidRPr="009436EE" w:rsidRDefault="005B05F8" w:rsidP="005B05F8">
      <w:pPr>
        <w:spacing w:before="120" w:after="0" w:line="240" w:lineRule="auto"/>
        <w:rPr>
          <w:rFonts w:ascii="Times New Roman" w:hAnsi="Times New Roman"/>
          <w:b/>
          <w:sz w:val="28"/>
          <w:szCs w:val="28"/>
        </w:rPr>
      </w:pPr>
      <w:r w:rsidRPr="009436EE">
        <w:rPr>
          <w:rFonts w:ascii="Times New Roman" w:hAnsi="Times New Roman"/>
          <w:b/>
          <w:sz w:val="28"/>
          <w:szCs w:val="28"/>
        </w:rPr>
        <w:lastRenderedPageBreak/>
        <w:t>ÖZET</w:t>
      </w:r>
    </w:p>
    <w:p w14:paraId="71E3E7E4"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4F440911"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001CB91B" w14:textId="77777777" w:rsidR="005B05F8" w:rsidRPr="009436EE" w:rsidRDefault="005B05F8" w:rsidP="005B05F8">
      <w:pPr>
        <w:spacing w:after="0" w:line="240" w:lineRule="auto"/>
        <w:jc w:val="both"/>
        <w:rPr>
          <w:rFonts w:ascii="Times New Roman" w:eastAsia="Times New Roman" w:hAnsi="Times New Roman"/>
          <w:kern w:val="0"/>
          <w:sz w:val="24"/>
          <w:szCs w:val="24"/>
          <w:lang w:eastAsia="tr-TR"/>
        </w:rPr>
      </w:pPr>
    </w:p>
    <w:p w14:paraId="68F5F1CF" w14:textId="7DB3338D" w:rsidR="005B05F8" w:rsidRPr="009436EE" w:rsidRDefault="005B05F8" w:rsidP="005B05F8">
      <w:pPr>
        <w:pStyle w:val="AnahtarKelimelerYaziStili"/>
        <w:spacing w:before="60"/>
      </w:pPr>
      <w:r w:rsidRPr="009436EE">
        <w:t xml:space="preserve">Anahtar kelimeler: </w:t>
      </w:r>
      <w:r w:rsidR="00C83C23">
        <w:t>Soru Havuzu</w:t>
      </w:r>
      <w:r w:rsidRPr="009436EE">
        <w:t>,</w:t>
      </w:r>
      <w:r w:rsidR="00C83C23">
        <w:t xml:space="preserve"> Soru Bankası, Çevrimiçi Sınav Sistemi</w:t>
      </w:r>
    </w:p>
    <w:p w14:paraId="3E4A8A76" w14:textId="77777777" w:rsidR="00D7450B" w:rsidRPr="009436EE" w:rsidRDefault="00D7450B" w:rsidP="00F72A98">
      <w:pPr>
        <w:pStyle w:val="OzetYaziStiliSau"/>
      </w:pPr>
    </w:p>
    <w:p w14:paraId="631FB96F" w14:textId="12EEFF15" w:rsidR="00983C0E" w:rsidRDefault="005045FE" w:rsidP="005045FE">
      <w:pPr>
        <w:pStyle w:val="NormalWeb"/>
        <w:shd w:val="clear" w:color="auto" w:fill="FFFFFF"/>
        <w:spacing w:after="0"/>
        <w:jc w:val="both"/>
      </w:pPr>
      <w:r>
        <w:t>Bu araştırmada, test sınavları</w:t>
      </w:r>
      <w:r w:rsidR="0065339C">
        <w:t>nda kullanılmak üzere hazırlanan çoktan seçmeli soruların dijital ortamda saklanması</w:t>
      </w:r>
      <w:r>
        <w:t xml:space="preserve"> için bir çevrimiçi soru </w:t>
      </w:r>
      <w:r w:rsidR="00983C0E">
        <w:t>havuzu</w:t>
      </w:r>
      <w:r>
        <w:t xml:space="preserve"> yazılımının geliştirilmesi amaçlanmıştır. </w:t>
      </w:r>
      <w:r w:rsidR="00C53414" w:rsidRPr="00AF498B">
        <w:t xml:space="preserve">Bu </w:t>
      </w:r>
      <w:r w:rsidR="00983C0E">
        <w:t xml:space="preserve">yazılım </w:t>
      </w:r>
      <w:r w:rsidR="00C53414" w:rsidRPr="00AF498B">
        <w:t xml:space="preserve">sayesinde </w:t>
      </w:r>
      <w:r w:rsidR="00983C0E">
        <w:t>test sınavlarında kullanılacak soruların</w:t>
      </w:r>
      <w:r w:rsidR="002C7A20">
        <w:t xml:space="preserve"> soru yazarı öğretmenler tarafından yazılması ve</w:t>
      </w:r>
      <w:r w:rsidR="00983C0E">
        <w:t xml:space="preserve"> alan uzmanı öğretmenler tarafından kontrol edilerek ayırt ediciliği yüksek soruların oluşturulması ve istenen koşullardaki soruların test sınavlarında hızlı bir şekilde kullanılabilmesi sağlanacaktır. </w:t>
      </w:r>
    </w:p>
    <w:p w14:paraId="59E72A93" w14:textId="649D91D1" w:rsidR="00272870" w:rsidRDefault="00272870" w:rsidP="005045FE">
      <w:pPr>
        <w:pStyle w:val="NormalWeb"/>
        <w:shd w:val="clear" w:color="auto" w:fill="FFFFFF"/>
        <w:spacing w:after="0"/>
        <w:jc w:val="both"/>
      </w:pPr>
      <w:r>
        <w:t>Soru Havuzu Yazılımında çoktan seçmeli test sorularının ders, sınıf seviyesi, ünite, konu, kazanım, zorluk seviyesi vb. gibi kriterlere göre havuza eklenmesi sağlanmıştır. Böylece belirli bir ders için test sınavı oluşturulurken çoktan seçmeli soruların istenilen kriterlere göre hızlı bir şekilde temin edilmesi mümkündür.</w:t>
      </w:r>
      <w:r w:rsidR="00DC3DD6">
        <w:t xml:space="preserve"> Sorular istenildiğinde Word ortamına aktarılabilir veya yazıcıdan çıktı alınabilir.</w:t>
      </w:r>
    </w:p>
    <w:p w14:paraId="4CAEA72F" w14:textId="0CF74F30" w:rsidR="00C53414" w:rsidRDefault="00DC3DD6" w:rsidP="005045FE">
      <w:pPr>
        <w:pStyle w:val="NormalWeb"/>
        <w:shd w:val="clear" w:color="auto" w:fill="FFFFFF"/>
        <w:spacing w:after="0"/>
        <w:jc w:val="both"/>
      </w:pPr>
      <w:r>
        <w:t>Yazılım geliştirilirken WAMP</w:t>
      </w:r>
      <w:r w:rsidR="003322B6">
        <w:t xml:space="preserve"> (Apache)</w:t>
      </w:r>
      <w:r>
        <w:t xml:space="preserve"> sunucu ortamı kullanılmış olup programlama dili olarak PHP</w:t>
      </w:r>
      <w:r w:rsidR="00BE29A3">
        <w:t xml:space="preserve"> Programlama</w:t>
      </w:r>
      <w:r>
        <w:t xml:space="preserve"> dili, VTYS olarak MySQL seçilmiştir. PHP ve MYSQL seçilmesinde </w:t>
      </w:r>
      <w:r w:rsidR="00DD55EC">
        <w:t>bu teknolojilerin açık kaynak ve esnek olması</w:t>
      </w:r>
      <w:r>
        <w:t xml:space="preserve"> dikkate alınmıştır. </w:t>
      </w:r>
      <w:r w:rsidR="00D10EF2">
        <w:t>Ayrıca yazılımın geliştirilmesinde</w:t>
      </w:r>
      <w:r>
        <w:t xml:space="preserve"> MVC yaklaşımı temel alınmış bu nedenle MVC yaklaşımını benimseyen PHP Framework’ü olan Codeigniter Framework’ü kullanılmıştır.</w:t>
      </w:r>
    </w:p>
    <w:p w14:paraId="63509981" w14:textId="77777777" w:rsidR="00C53414" w:rsidRDefault="00C53414" w:rsidP="00C53414">
      <w:pPr>
        <w:pStyle w:val="NormalWeb"/>
        <w:shd w:val="clear" w:color="auto" w:fill="FFFFFF"/>
        <w:spacing w:before="0" w:beforeAutospacing="0" w:after="0" w:afterAutospacing="0"/>
        <w:jc w:val="both"/>
      </w:pPr>
    </w:p>
    <w:p w14:paraId="261DC521" w14:textId="1F9F2C19" w:rsidR="00C53414" w:rsidRPr="00AF498B" w:rsidRDefault="00C53414" w:rsidP="00C53414">
      <w:pPr>
        <w:pStyle w:val="NormalWeb"/>
        <w:shd w:val="clear" w:color="auto" w:fill="FFFFFF"/>
        <w:spacing w:before="0" w:beforeAutospacing="0" w:after="0" w:afterAutospacing="0"/>
        <w:jc w:val="both"/>
      </w:pPr>
      <w:r>
        <w:t xml:space="preserve">Bu çalışma ile </w:t>
      </w:r>
      <w:r w:rsidR="00D10EF2">
        <w:t xml:space="preserve">PHP ve MySQL kullanılarak bir soru havuzu yazılımı geliştirilmiştir. Test sınavlarından kullanılacak çoktan seçmeli soruların dijital bir ortamda saklanarak maliyet, hız ve kullanım kolaylığı gibi avantajları </w:t>
      </w:r>
      <w:r>
        <w:t xml:space="preserve">ortaya konmuştur. Ayrıca, </w:t>
      </w:r>
      <w:r w:rsidR="00D10EF2">
        <w:t>yazılımın daha etkin ve verimli şekilde geliştirilmesi için önerilerde bulunulmuştur.</w:t>
      </w:r>
    </w:p>
    <w:p w14:paraId="5F203F9B" w14:textId="386B7EBE" w:rsidR="002977DD" w:rsidRPr="009436EE" w:rsidRDefault="009F4B57" w:rsidP="00D80A19">
      <w:pPr>
        <w:pStyle w:val="OzetYaziStiliSau"/>
        <w:rPr>
          <w:sz w:val="20"/>
          <w:szCs w:val="20"/>
        </w:rPr>
        <w:sectPr w:rsidR="002977DD" w:rsidRPr="009436EE" w:rsidSect="002977DD">
          <w:pgSz w:w="11906" w:h="16838"/>
          <w:pgMar w:top="1701" w:right="1843" w:bottom="1418" w:left="1843" w:header="708" w:footer="708" w:gutter="0"/>
          <w:pgNumType w:fmt="lowerRoman"/>
          <w:cols w:space="708"/>
          <w:titlePg/>
          <w:docGrid w:linePitch="360"/>
        </w:sectPr>
      </w:pPr>
      <w:r w:rsidRPr="009436EE">
        <w:rPr>
          <w:sz w:val="20"/>
          <w:szCs w:val="20"/>
        </w:rPr>
        <w:br w:type="page"/>
      </w:r>
    </w:p>
    <w:p w14:paraId="7334F51F" w14:textId="77777777" w:rsidR="00C86B22" w:rsidRPr="009436EE" w:rsidRDefault="00C86B22" w:rsidP="00D80A19">
      <w:pPr>
        <w:pStyle w:val="OzetYaziStiliSau"/>
        <w:rPr>
          <w:b/>
          <w:sz w:val="28"/>
          <w:szCs w:val="28"/>
        </w:rPr>
      </w:pPr>
    </w:p>
    <w:p w14:paraId="51ACA1F8" w14:textId="77777777" w:rsidR="009F4B57" w:rsidRPr="009436EE" w:rsidRDefault="009F4B57" w:rsidP="00C86B22">
      <w:pPr>
        <w:pStyle w:val="Balk1"/>
        <w:ind w:left="1418" w:hanging="1418"/>
      </w:pPr>
      <w:bookmarkStart w:id="4" w:name="_Toc346019778"/>
      <w:r w:rsidRPr="009436EE">
        <w:t>GİRİŞ</w:t>
      </w:r>
      <w:bookmarkEnd w:id="4"/>
    </w:p>
    <w:p w14:paraId="66CE7CBC" w14:textId="77777777" w:rsidR="009F4B57" w:rsidRPr="009436EE" w:rsidRDefault="009F4B57" w:rsidP="00B77667">
      <w:pPr>
        <w:pStyle w:val="BaslikBosluklari"/>
      </w:pPr>
    </w:p>
    <w:p w14:paraId="1A9429BE" w14:textId="77777777" w:rsidR="009F4B57" w:rsidRPr="009436EE" w:rsidRDefault="009F4B57" w:rsidP="00B77667">
      <w:pPr>
        <w:pStyle w:val="BaslikBosluklari"/>
      </w:pPr>
    </w:p>
    <w:p w14:paraId="7ED0EBE9" w14:textId="77777777" w:rsidR="00C66CDE" w:rsidRDefault="008C019D" w:rsidP="00C66CDE">
      <w:pPr>
        <w:pStyle w:val="BolumIlkParagrafSau"/>
      </w:pPr>
      <w:r w:rsidRPr="008C019D">
        <w:t>Günümüzde  sistemlerin  çoğunun  web  üzerine taşındığı  ve  internetin  hayatımızın  vazgeçilmezleri arasında  yer  almaktadır.  Bu  sebeple  web  tabanlı sistemler  yaygınlaşmıştır.  Web  tabanlı  sistemler erişim  kolaylığı  sağlamaktadır.  Yapısı  itibari  ile tüm  cihazlardan  güncellemek  yerine  sadece sunucu üzerinden güncellenerek esneklik sağlamaktadır.  Aynı  zamanda  sistem  bir  sunucu üzerinde  çalıştığı  için  eşzamanlı  işlemlere  olanak tanımaktadır  [1]. Günümüzde  en  çok  kullanılan  ölçme  ve değerlendirme  yöntemlerinden  biri  test</w:t>
      </w:r>
      <w:r>
        <w:t xml:space="preserve"> </w:t>
      </w:r>
      <w:r w:rsidRPr="008C019D">
        <w:t xml:space="preserve">(çoktan seçmeli)  yöntemidir.  Bu  yöntemle  uygulanan sınavlar  birden  fazla  </w:t>
      </w:r>
      <w:r w:rsidR="009F3B8A">
        <w:t>öğretmenden</w:t>
      </w:r>
      <w:r w:rsidRPr="008C019D">
        <w:t xml:space="preserve">  sorular alınarak gerçekleştiğinde bu  süreç  yavaş gerçekleşmektedir.  Aynı  zamanda  bu  süreçte maddi  hatalar</w:t>
      </w:r>
      <w:r w:rsidR="009F3B8A">
        <w:t>da</w:t>
      </w:r>
      <w:r w:rsidRPr="008C019D">
        <w:t xml:space="preserve">  oluşabilmektedir.  </w:t>
      </w:r>
      <w:r w:rsidR="00921E4C">
        <w:t>Bu durumu ortadan kaldırmak, işlemleri hızlandırmak ve sorunları minimize etmek amacıyla Soru Banka</w:t>
      </w:r>
      <w:r w:rsidR="00C66CDE">
        <w:t>sı</w:t>
      </w:r>
      <w:r w:rsidR="00921E4C">
        <w:t xml:space="preserve"> Yazılımları </w:t>
      </w:r>
      <w:r w:rsidR="00C66CDE">
        <w:t>(S</w:t>
      </w:r>
      <w:r w:rsidR="00921E4C">
        <w:t>oru Havuzu Yazılımları</w:t>
      </w:r>
      <w:r w:rsidR="00C66CDE">
        <w:t xml:space="preserve">) </w:t>
      </w:r>
      <w:r w:rsidR="00921E4C">
        <w:t xml:space="preserve">oluşturulmaya başlanmıştır. </w:t>
      </w:r>
      <w:r w:rsidR="00921E4C" w:rsidRPr="00921E4C">
        <w:t xml:space="preserve">Soru </w:t>
      </w:r>
      <w:r w:rsidR="00921E4C">
        <w:t>Havuzu</w:t>
      </w:r>
      <w:r w:rsidR="00921E4C" w:rsidRPr="00921E4C">
        <w:t xml:space="preserve"> </w:t>
      </w:r>
      <w:r w:rsidR="00921E4C">
        <w:t>yazılımları</w:t>
      </w:r>
      <w:r w:rsidR="00921E4C" w:rsidRPr="00921E4C">
        <w:t xml:space="preserve">, </w:t>
      </w:r>
      <w:r w:rsidR="00C66CDE">
        <w:t xml:space="preserve">ilgili ders, sınıf seviyesi vb. kriterler göz önünde bulundurularak alanında uzman soru yazarı öğretmenler tarafından </w:t>
      </w:r>
      <w:r w:rsidR="00921E4C" w:rsidRPr="00921E4C">
        <w:t>oluşturulan çoktan seçmeli sorular</w:t>
      </w:r>
      <w:r w:rsidR="00921E4C">
        <w:t>ı içerisinde barındıran yazılımlardır</w:t>
      </w:r>
      <w:r w:rsidR="00B731D9">
        <w:t xml:space="preserve"> </w:t>
      </w:r>
      <w:r w:rsidR="00921E4C" w:rsidRPr="00921E4C">
        <w:t>[</w:t>
      </w:r>
      <w:r w:rsidR="00921E4C">
        <w:t>2</w:t>
      </w:r>
      <w:r w:rsidR="00921E4C" w:rsidRPr="00921E4C">
        <w:t>].</w:t>
      </w:r>
      <w:r w:rsidR="00A63EB5">
        <w:t xml:space="preserve"> Yurtiçi ve yurtdışında Web Tabanlı örneklerine az rastlanır olan bu yazılımlar, içerisinde bulunduğumuz salgın ortamında sınav yapan kişi, kurum veya kuruluşların en çok ihtiyaç duydu</w:t>
      </w:r>
      <w:r w:rsidR="00C66CDE">
        <w:t>ğ</w:t>
      </w:r>
      <w:r w:rsidR="00A63EB5">
        <w:t xml:space="preserve">u eğitim yazılımları haline gelmiştir. Zira eğitimin yüzyüze devam etmemesi nedeniyle sınavlar çevrimiçi ortamlara taşınmış ve çevrimiçi ortamlarda yapılan sınavlarda </w:t>
      </w:r>
      <w:r w:rsidR="00A63EB5" w:rsidRPr="00A63EB5">
        <w:t>test (çoktan seçmeli)</w:t>
      </w:r>
      <w:r w:rsidR="00A63EB5">
        <w:t xml:space="preserve"> </w:t>
      </w:r>
      <w:r w:rsidR="00C66CDE">
        <w:t>sınavları olarak yapılmıştır. Soru yazarlarının ve uzmanların salgın nedeniyle bir araya gelerek soru yazamamalarından dolayı ve yazılan soruların dijital ortama aktarılması ihtiyacı gibi nedenlerden dolayı soruları dijital ortamda yazabilmeyi, kontrol edebilmeyi ve gerektiğinde bu ortamdan çeşitli kriterlere göre soruları seçebilmeyi mümkün kılan bir web yazılımına ihtiyaç duyulmuştur. Bu ihtiyacı karşılamak amacıyla t</w:t>
      </w:r>
      <w:r w:rsidRPr="008C019D">
        <w:t xml:space="preserve">asarlanan </w:t>
      </w:r>
      <w:r w:rsidR="00C66CDE">
        <w:t xml:space="preserve">“Soru Havuzu Yazılımı” </w:t>
      </w:r>
      <w:r w:rsidRPr="008C019D">
        <w:t>test  yöntemi  ile  yapılan  sınavlardaki  iş akışını  hızlandırmak  ve  oluşabilecek  maddi hataların  önüne  geçmek  hedeflenmiştir.  Soruların güvenli  bir  şekilde  toplanması</w:t>
      </w:r>
      <w:r w:rsidR="009F3B8A">
        <w:t>,</w:t>
      </w:r>
      <w:r w:rsidRPr="008C019D">
        <w:t xml:space="preserve"> soruların  kontrol  edilmesi</w:t>
      </w:r>
      <w:r w:rsidR="009F3B8A">
        <w:t xml:space="preserve"> ve dijital ortamda saklanması</w:t>
      </w:r>
      <w:r w:rsidRPr="008C019D">
        <w:t xml:space="preserve"> gibi işlemler  web  ortamından  kolaylıkla  ve  ortam bağımsız olarak  gerçekleştirilmesi  hedeflenmiştir. </w:t>
      </w:r>
    </w:p>
    <w:p w14:paraId="6F64B348" w14:textId="2FF75397" w:rsidR="002977DD" w:rsidRPr="009436EE" w:rsidRDefault="002977DD" w:rsidP="00C66CDE">
      <w:pPr>
        <w:pStyle w:val="BolumIlkParagrafSau"/>
        <w:sectPr w:rsidR="002977DD" w:rsidRPr="009436EE" w:rsidSect="002977DD">
          <w:pgSz w:w="11906" w:h="16838"/>
          <w:pgMar w:top="1701" w:right="1843" w:bottom="1418" w:left="1843" w:header="708" w:footer="708" w:gutter="0"/>
          <w:pgNumType w:start="1"/>
          <w:cols w:space="708"/>
          <w:titlePg/>
          <w:docGrid w:linePitch="360"/>
        </w:sectPr>
      </w:pPr>
    </w:p>
    <w:p w14:paraId="4F268237" w14:textId="2CAC43B5" w:rsidR="00792B6D" w:rsidRPr="00F97683" w:rsidRDefault="00F97683" w:rsidP="00F757AE">
      <w:pPr>
        <w:pStyle w:val="Balk1"/>
        <w:tabs>
          <w:tab w:val="left" w:pos="1418"/>
        </w:tabs>
        <w:spacing w:line="360" w:lineRule="auto"/>
        <w:rPr>
          <w:rFonts w:eastAsia="Times New Roman"/>
          <w:sz w:val="24"/>
          <w:szCs w:val="24"/>
        </w:rPr>
      </w:pPr>
      <w:r w:rsidRPr="00F97683">
        <w:lastRenderedPageBreak/>
        <w:t>GENEL BİLGİLER VE KAVRAMLAR</w:t>
      </w:r>
    </w:p>
    <w:p w14:paraId="135E51AC"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246FF739" w14:textId="67AE4D4B" w:rsidR="00792B6D" w:rsidRDefault="00792B6D" w:rsidP="00792B6D">
      <w:pPr>
        <w:spacing w:after="0" w:line="240" w:lineRule="auto"/>
        <w:jc w:val="both"/>
        <w:rPr>
          <w:rFonts w:ascii="Times New Roman" w:eastAsia="Times New Roman" w:hAnsi="Times New Roman"/>
          <w:kern w:val="0"/>
          <w:sz w:val="24"/>
          <w:szCs w:val="24"/>
          <w:lang w:eastAsia="tr-TR"/>
        </w:rPr>
      </w:pPr>
    </w:p>
    <w:p w14:paraId="24D82E95" w14:textId="77777777" w:rsidR="00F97683" w:rsidRPr="009436EE" w:rsidRDefault="00F97683" w:rsidP="00792B6D">
      <w:pPr>
        <w:spacing w:after="0" w:line="240" w:lineRule="auto"/>
        <w:jc w:val="both"/>
        <w:rPr>
          <w:rFonts w:ascii="Times New Roman" w:eastAsia="Times New Roman" w:hAnsi="Times New Roman"/>
          <w:kern w:val="0"/>
          <w:sz w:val="24"/>
          <w:szCs w:val="24"/>
          <w:lang w:eastAsia="tr-TR"/>
        </w:rPr>
      </w:pPr>
    </w:p>
    <w:p w14:paraId="766C00F9" w14:textId="1824EA5F" w:rsidR="00FB14DF" w:rsidRPr="009436EE" w:rsidRDefault="005F4502" w:rsidP="00BF4F91">
      <w:pPr>
        <w:pStyle w:val="BolumIlkParagrafSau"/>
      </w:pPr>
      <w:r w:rsidRPr="005F4502">
        <w:t>Bu bölümde</w:t>
      </w:r>
      <w:r w:rsidR="00694F20">
        <w:t xml:space="preserve"> proje hakkında genel bilgiler ile</w:t>
      </w:r>
      <w:r w:rsidRPr="005F4502">
        <w:t xml:space="preserve"> </w:t>
      </w:r>
      <w:r>
        <w:t xml:space="preserve">eğitim, ölçme ve değerlendirme, ölçme değerlendirme araçları, çoktan seçmeli sorular, soru havuzu/bankası, yazılım, sunucu </w:t>
      </w:r>
      <w:r w:rsidRPr="005F4502">
        <w:t>kavramlar</w:t>
      </w:r>
      <w:r>
        <w:t>ı</w:t>
      </w:r>
      <w:r w:rsidRPr="005F4502">
        <w:t xml:space="preserve"> hakkında bilgi verilecek</w:t>
      </w:r>
      <w:r>
        <w:t xml:space="preserve">tir. </w:t>
      </w:r>
    </w:p>
    <w:p w14:paraId="286E444C" w14:textId="5B3FF416" w:rsidR="002373AE" w:rsidRDefault="002373AE" w:rsidP="00BF4F91">
      <w:pPr>
        <w:pStyle w:val="AnaParagrafYaziStiliSau"/>
      </w:pPr>
    </w:p>
    <w:p w14:paraId="07319E94" w14:textId="6F5A2721" w:rsidR="00694F20" w:rsidRDefault="00694F20" w:rsidP="00051ACD">
      <w:pPr>
        <w:pStyle w:val="AltBaslkSau"/>
      </w:pPr>
      <w:r w:rsidRPr="00694F20">
        <w:t>Projenin Konusu</w:t>
      </w:r>
    </w:p>
    <w:p w14:paraId="709C0BCE" w14:textId="3FAD6C32" w:rsidR="00694F20" w:rsidRDefault="00694F20" w:rsidP="00BF4F91">
      <w:pPr>
        <w:pStyle w:val="AnaParagrafYaziStiliSau"/>
      </w:pPr>
    </w:p>
    <w:p w14:paraId="7B1C9653" w14:textId="281959F6" w:rsidR="00411C78" w:rsidRDefault="00411C78" w:rsidP="00BF4F91">
      <w:pPr>
        <w:pStyle w:val="AnaParagrafYaziStiliSau"/>
      </w:pPr>
      <w:r>
        <w:t>Bu pronin konusu, test sınavlarında kullanılacak soruların soru yazarı öğretmenler tarafından yazılması ve alan uzmanı öğretmenler tarafından kontrol edilerek ayırt ediciliği yüksek soruların oluşturulması ve istenen koşullardaki soruların test sınavlarında hızlı bir şekilde kullanılabilmesi sağlanacak bir yazılım geliştirilmesi nedeniyle “Soru Havuzu Yazılımının Geliştirilmesi” şeklinde belirlenmiştir.</w:t>
      </w:r>
    </w:p>
    <w:p w14:paraId="2D09B5E9" w14:textId="77777777" w:rsidR="00411C78" w:rsidRPr="00694F20" w:rsidRDefault="00411C78" w:rsidP="00BF4F91">
      <w:pPr>
        <w:pStyle w:val="AnaParagrafYaziStiliSau"/>
      </w:pPr>
    </w:p>
    <w:p w14:paraId="74347FB8" w14:textId="7BC605FE" w:rsidR="00694F20" w:rsidRDefault="00694F20" w:rsidP="00051ACD">
      <w:pPr>
        <w:pStyle w:val="AltBaslkSau"/>
      </w:pPr>
      <w:r w:rsidRPr="00694F20">
        <w:t>Projenin Amac</w:t>
      </w:r>
      <w:r>
        <w:t>ı</w:t>
      </w:r>
    </w:p>
    <w:p w14:paraId="76E0E24A" w14:textId="2241D1BD" w:rsidR="00694F20" w:rsidRDefault="00694F20" w:rsidP="00BF4F91">
      <w:pPr>
        <w:pStyle w:val="AnaParagrafYaziStiliSau"/>
      </w:pPr>
    </w:p>
    <w:p w14:paraId="5218135B" w14:textId="6462DD22" w:rsidR="00F64844" w:rsidRDefault="00F64844" w:rsidP="00BF4F91">
      <w:pPr>
        <w:pStyle w:val="AnaParagrafYaziStiliSau"/>
      </w:pPr>
      <w:r>
        <w:t xml:space="preserve">Bu projenin amacı, ortaokul düzeyinde basılı veya çevrimiçi ortamlarda yapılacak olan sınavlarda kullanılmak üzere alan uzmanı öğretmenler tarafından hazırlanan çoktan seçmeli soruların </w:t>
      </w:r>
      <w:r w:rsidR="00C244D6">
        <w:t xml:space="preserve">belli kriterler gözetilerek </w:t>
      </w:r>
      <w:r>
        <w:t>dijital ortamda saklanmasını sağlayacak bir yazılımın geliştirilmesidir.</w:t>
      </w:r>
    </w:p>
    <w:p w14:paraId="7BF4FF5A" w14:textId="77777777" w:rsidR="00F64844" w:rsidRPr="00694F20" w:rsidRDefault="00F64844" w:rsidP="00BF4F91">
      <w:pPr>
        <w:pStyle w:val="AnaParagrafYaziStiliSau"/>
      </w:pPr>
    </w:p>
    <w:p w14:paraId="15C3C26F" w14:textId="2D7DD08D" w:rsidR="00694F20" w:rsidRDefault="00694F20" w:rsidP="00051ACD">
      <w:pPr>
        <w:pStyle w:val="AltBaslkSau"/>
      </w:pPr>
      <w:r w:rsidRPr="00694F20">
        <w:t>Daha Önce Yapılmış Çalışmalar</w:t>
      </w:r>
    </w:p>
    <w:p w14:paraId="3BAF0AF6" w14:textId="4316976B" w:rsidR="00694F20" w:rsidRDefault="00694F20" w:rsidP="00BF4F91">
      <w:pPr>
        <w:pStyle w:val="AnaParagrafYaziStiliSau"/>
      </w:pPr>
    </w:p>
    <w:p w14:paraId="120E962B" w14:textId="5B147A67" w:rsidR="002232BF" w:rsidRDefault="002232BF" w:rsidP="00BF4F91">
      <w:pPr>
        <w:pStyle w:val="AnaParagrafYaziStiliSau"/>
      </w:pPr>
      <w:r>
        <w:t>Alpar (1985) doktora tezinde, tıp eğitimi sınav sistemi için soru bankası uygulaması geliştirmiştir. Çalışmada Hacettepe Üniversitesi Tıp, Eczacılık ve Diş Hekimliği Fakülteleri ile Sağlık İdaresi Yüksek Okulu öğrencilerine Biyoistatistik dersi sınavlarında sorulan çoktan seçmeli sorulardan yararlanılmıştır. Soruları dijital ortama aktarmak için “Soru Bankası Program Paketi” isimli bir program geliştirilmiştir. Program çeşitli kriterlere göre soruları kaydetmekte ve yine çeşitli kriterlere soruları listelemektedir</w:t>
      </w:r>
      <w:r w:rsidR="00B14741">
        <w:t xml:space="preserve"> [3]</w:t>
      </w:r>
      <w:r>
        <w:t>.</w:t>
      </w:r>
    </w:p>
    <w:p w14:paraId="5E7A39F7" w14:textId="77777777" w:rsidR="002232BF" w:rsidRDefault="002232BF" w:rsidP="00BF4F91">
      <w:pPr>
        <w:pStyle w:val="AnaParagrafYaziStiliSau"/>
      </w:pPr>
    </w:p>
    <w:p w14:paraId="54BBBD69" w14:textId="2A8458D5" w:rsidR="00345062" w:rsidRDefault="00345062" w:rsidP="00BF4F91">
      <w:pPr>
        <w:pStyle w:val="AnaParagrafYaziStiliSau"/>
      </w:pPr>
      <w:r w:rsidRPr="00345062">
        <w:lastRenderedPageBreak/>
        <w:t>Ata (2008) yüksek lisans tezinde, bant genişliğini verimli kullanan ve soru bankasının</w:t>
      </w:r>
      <w:r>
        <w:t xml:space="preserve"> </w:t>
      </w:r>
      <w:r w:rsidRPr="00345062">
        <w:t>çoktan seçmeli sorulardan oluşmasını sağlayan bir sistem tasarlamıştır. Sorular sırayla;</w:t>
      </w:r>
      <w:r>
        <w:t xml:space="preserve"> </w:t>
      </w:r>
      <w:r w:rsidRPr="00345062">
        <w:t>ders, modül ve konu seçilerek eklenebilmektedir. Sınav oluşturmak için sırayla; ders</w:t>
      </w:r>
      <w:r>
        <w:t xml:space="preserve"> </w:t>
      </w:r>
      <w:r w:rsidRPr="00345062">
        <w:t>ve modül seçilip sınav oluşturulabilmektedir. Gerçekleştirilecek sınav için konu</w:t>
      </w:r>
      <w:r>
        <w:t xml:space="preserve"> </w:t>
      </w:r>
      <w:r w:rsidRPr="00345062">
        <w:t>seçilip soru adedi belirtilerek sınava istenilen sayıda ve rastgele sorular</w:t>
      </w:r>
      <w:r>
        <w:t xml:space="preserve"> </w:t>
      </w:r>
      <w:r w:rsidRPr="00345062">
        <w:t>eklenebilmektedir</w:t>
      </w:r>
      <w:r w:rsidR="00B14741">
        <w:t xml:space="preserve"> [4]</w:t>
      </w:r>
      <w:r w:rsidRPr="00345062">
        <w:t>.</w:t>
      </w:r>
    </w:p>
    <w:p w14:paraId="1102B7B7" w14:textId="77777777" w:rsidR="00CE1D31" w:rsidRDefault="00CE1D31" w:rsidP="00BF4F91">
      <w:pPr>
        <w:pStyle w:val="AnaParagrafYaziStiliSau"/>
      </w:pPr>
    </w:p>
    <w:p w14:paraId="4834C034" w14:textId="2A7FF1AD" w:rsidR="002232BF" w:rsidRDefault="002232BF" w:rsidP="00BF4F91">
      <w:pPr>
        <w:pStyle w:val="AnaParagrafYaziStiliSau"/>
      </w:pPr>
      <w:r>
        <w:t xml:space="preserve">Diri (2018) yüksek lisans tezinde, </w:t>
      </w:r>
      <w:r w:rsidRPr="002232BF">
        <w:t>genetik algoritma ile yerinde sınav uygulamalarında kullanılmak üzere</w:t>
      </w:r>
      <w:r>
        <w:t xml:space="preserve"> </w:t>
      </w:r>
      <w:r w:rsidRPr="002232BF">
        <w:t>akıllı soru bankası sistemi tasarlanm</w:t>
      </w:r>
      <w:r>
        <w:t xml:space="preserve">ıştır. </w:t>
      </w:r>
      <w:r w:rsidRPr="002232BF">
        <w:t>Soru bankası</w:t>
      </w:r>
      <w:r>
        <w:t xml:space="preserve"> </w:t>
      </w:r>
      <w:r w:rsidRPr="002232BF">
        <w:t>oluşturulması sırasında sorunun; gövdesi, cevap şıkları, ilgili olduğu konu, geçmişteki</w:t>
      </w:r>
      <w:r>
        <w:t xml:space="preserve"> </w:t>
      </w:r>
      <w:r w:rsidRPr="002232BF">
        <w:t>sınavlarda sorulma sıklığı, öngörülen zorluk ve ayırt edicilik değerleri gibi özellikleri</w:t>
      </w:r>
      <w:r>
        <w:t xml:space="preserve"> </w:t>
      </w:r>
      <w:r w:rsidRPr="002232BF">
        <w:t>belirlenmektedir. Böylece,</w:t>
      </w:r>
      <w:r w:rsidR="00D55A07">
        <w:t xml:space="preserve"> </w:t>
      </w:r>
      <w:r w:rsidRPr="002232BF">
        <w:t>eğitmenin soru bankasından sorular seçerek sınav oluşturması işlemini basitleştiren,</w:t>
      </w:r>
      <w:r w:rsidR="00D55A07">
        <w:t xml:space="preserve"> </w:t>
      </w:r>
      <w:r w:rsidRPr="002232BF">
        <w:t>pratik ve zeki bir yöntem geliştirilmiştir</w:t>
      </w:r>
      <w:r w:rsidR="00B14741">
        <w:t xml:space="preserve"> [5]</w:t>
      </w:r>
      <w:r w:rsidRPr="002232BF">
        <w:t>.</w:t>
      </w:r>
    </w:p>
    <w:p w14:paraId="53FA2AE6" w14:textId="3F4C8EE6" w:rsidR="00CE1D31" w:rsidRDefault="00CE1D31" w:rsidP="00BF4F91">
      <w:pPr>
        <w:pStyle w:val="AnaParagrafYaziStiliSau"/>
      </w:pPr>
    </w:p>
    <w:p w14:paraId="7712E31F" w14:textId="65B60721" w:rsidR="00CE1D31" w:rsidRDefault="00CE1D31" w:rsidP="00051ACD">
      <w:pPr>
        <w:pStyle w:val="AltBaslkSau"/>
      </w:pPr>
      <w:r>
        <w:t>Neden Soru Havuzu Yazılımı Geliştirildi?</w:t>
      </w:r>
    </w:p>
    <w:p w14:paraId="133C643E" w14:textId="0EDE5D8B" w:rsidR="00CE1D31" w:rsidRDefault="00CE1D31" w:rsidP="00BF4F91">
      <w:pPr>
        <w:pStyle w:val="AnaParagrafYaziStiliSau"/>
      </w:pPr>
    </w:p>
    <w:p w14:paraId="03B747C2" w14:textId="47F08F1D" w:rsidR="00CE1D31" w:rsidRPr="00CE1D31" w:rsidRDefault="00CE1D31" w:rsidP="00BF4F91">
      <w:pPr>
        <w:pStyle w:val="AnaParagrafYaziStiliSau"/>
      </w:pPr>
      <w:r>
        <w:t>Günümüz</w:t>
      </w:r>
      <w:r w:rsidR="00C66CDE">
        <w:t xml:space="preserve"> </w:t>
      </w:r>
      <w:r>
        <w:t>eğitim ortam</w:t>
      </w:r>
      <w:r w:rsidR="00E67741">
        <w:t>ların</w:t>
      </w:r>
      <w:r>
        <w:t xml:space="preserve">da yapılan birçok sınav çoktan seçmeli test sorularından oluşmaktadır. Çoktan seçmeli test maddeleri geliştirmek, kontrolünü yapmak ve soruları düzenlemek, saklamak ve gerektiğinde </w:t>
      </w:r>
      <w:r w:rsidR="00115443">
        <w:t xml:space="preserve">istenen kriterlere göre soruları bulmak </w:t>
      </w:r>
      <w:r w:rsidR="00E73962">
        <w:t>kağıt üstünde oldukça zor ve zahmetli bir süreçtir. Ayrıca piyasada var olan veya daha önce yukarıda belirtildiği gibi daha önce yapılan çalışmalar sonucu geliştirilen yazılımların gerek güncel ihtiyacı tam anlamıyla karşılamaması gerekse de açık kaynak olmaması nedeniyle güncel ihtiyaçlara cevap verebilecek kaynak kodlarına sahip olduğumuz dolayısıyla istenen yeni özelliklerin anında eklenebileceği gibi nedenlerle “Soru Havuzu Yazılımı” geliştirilmiştir.</w:t>
      </w:r>
      <w:r w:rsidR="00C66CDE">
        <w:t xml:space="preserve"> </w:t>
      </w:r>
      <w:r w:rsidR="00C66CDE" w:rsidRPr="00C66CDE">
        <w:t>Web  tabanlı olarak  tasarlanan  sistem  platform  bağımsız çalışabilmektedir.  Öğretmenler ve uzmanlar  konumları ne  olursa  olsun  internet  bağlantısı  olan  bir  cihaz  ile sisteme  erişebilmektedirler.</w:t>
      </w:r>
    </w:p>
    <w:p w14:paraId="7239F336" w14:textId="72AF2EF6" w:rsidR="00345062" w:rsidRDefault="00345062" w:rsidP="00BF4F91">
      <w:pPr>
        <w:pStyle w:val="AnaParagrafYaziStiliSau"/>
      </w:pPr>
    </w:p>
    <w:p w14:paraId="45A994FE" w14:textId="15C5B768" w:rsidR="00C66CDE" w:rsidRDefault="00C66CDE" w:rsidP="00BF4F91">
      <w:pPr>
        <w:pStyle w:val="AnaParagrafYaziStiliSau"/>
      </w:pPr>
    </w:p>
    <w:p w14:paraId="5D19D02B" w14:textId="77777777" w:rsidR="00C66CDE" w:rsidRPr="00694F20" w:rsidRDefault="00C66CDE" w:rsidP="00BF4F91">
      <w:pPr>
        <w:pStyle w:val="AnaParagrafYaziStiliSau"/>
      </w:pPr>
    </w:p>
    <w:p w14:paraId="3F83C4F6" w14:textId="74B834BE" w:rsidR="00694F20" w:rsidRDefault="00694F20" w:rsidP="00051ACD">
      <w:pPr>
        <w:pStyle w:val="AltBaslkSau"/>
      </w:pPr>
      <w:r w:rsidRPr="00694F20">
        <w:lastRenderedPageBreak/>
        <w:t>Kavramlar</w:t>
      </w:r>
    </w:p>
    <w:p w14:paraId="59CC4626" w14:textId="77777777" w:rsidR="00694F20" w:rsidRPr="00694F20" w:rsidRDefault="00694F20" w:rsidP="00BF4F91">
      <w:pPr>
        <w:pStyle w:val="AnaParagrafYaziStiliSau"/>
      </w:pPr>
    </w:p>
    <w:p w14:paraId="293EEA8F" w14:textId="433349C9" w:rsidR="0060761A" w:rsidRPr="009436EE" w:rsidRDefault="009C421A" w:rsidP="00D70364">
      <w:pPr>
        <w:pStyle w:val="IkincilAltBaslikSau"/>
      </w:pPr>
      <w:r>
        <w:t>Eğitim</w:t>
      </w:r>
    </w:p>
    <w:p w14:paraId="6DB92658" w14:textId="77777777" w:rsidR="002373AE" w:rsidRPr="009436EE" w:rsidRDefault="002373AE" w:rsidP="00BF4F91">
      <w:pPr>
        <w:pStyle w:val="AnaParagrafYaziStiliSau"/>
      </w:pPr>
    </w:p>
    <w:p w14:paraId="7300F939" w14:textId="623DC233" w:rsidR="00F97683" w:rsidRPr="009436EE" w:rsidRDefault="00F97683" w:rsidP="00BF4F91">
      <w:pPr>
        <w:pStyle w:val="AnaParagrafYaziStiliSau"/>
        <w:rPr>
          <w:rFonts w:eastAsia="Calibri"/>
        </w:rPr>
      </w:pPr>
      <w:r w:rsidRPr="00F97683">
        <w:t>Ertürk’e göre eğitim; bireylerin davranışlarında kendi yaşantısı yoluyla kasıtlı olarak</w:t>
      </w:r>
      <w:r>
        <w:t xml:space="preserve"> </w:t>
      </w:r>
      <w:r w:rsidRPr="00F97683">
        <w:t xml:space="preserve">ve istendik değişme meydana getirme sürecidir </w:t>
      </w:r>
      <w:r w:rsidR="00D0396E">
        <w:t>[6]</w:t>
      </w:r>
      <w:r w:rsidRPr="00F97683">
        <w:t>. Yine başka bir görüşe</w:t>
      </w:r>
      <w:r>
        <w:t xml:space="preserve"> </w:t>
      </w:r>
      <w:r w:rsidRPr="00F97683">
        <w:t>göre eğitim; çevre ayarlaması yoluyla bireylerin davranışlarını istendik biçimde</w:t>
      </w:r>
      <w:r>
        <w:t xml:space="preserve"> </w:t>
      </w:r>
      <w:r w:rsidRPr="00F97683">
        <w:t xml:space="preserve">değiştirmesi ve değerlendirmesi sürecidir </w:t>
      </w:r>
      <w:r w:rsidR="0055358F">
        <w:t>[7].</w:t>
      </w:r>
      <w:r w:rsidRPr="00F97683">
        <w:t xml:space="preserve"> </w:t>
      </w:r>
    </w:p>
    <w:p w14:paraId="70CB42DF" w14:textId="77777777" w:rsidR="001C60D0" w:rsidRPr="009436EE" w:rsidRDefault="001C60D0" w:rsidP="00BF4F91">
      <w:pPr>
        <w:pStyle w:val="AnaParagrafYaziStiliSau"/>
        <w:rPr>
          <w:rFonts w:eastAsia="Calibri"/>
        </w:rPr>
      </w:pPr>
    </w:p>
    <w:p w14:paraId="14D3355C" w14:textId="77777777" w:rsidR="001F0242" w:rsidRPr="009436EE" w:rsidRDefault="001F0242" w:rsidP="00D70364">
      <w:pPr>
        <w:pStyle w:val="IkincilAltBaslikSau"/>
      </w:pPr>
      <w:r>
        <w:t>Ölçme ve Değerlendirme</w:t>
      </w:r>
    </w:p>
    <w:p w14:paraId="3936828F" w14:textId="77777777" w:rsidR="002373AE" w:rsidRPr="009436EE" w:rsidRDefault="002373AE" w:rsidP="00BF4F91">
      <w:pPr>
        <w:pStyle w:val="AnaParagrafYaziStiliSau"/>
      </w:pPr>
    </w:p>
    <w:p w14:paraId="7B3B6A55" w14:textId="74D5815F" w:rsidR="0009168E" w:rsidRPr="009436EE" w:rsidRDefault="00F97683" w:rsidP="00BF4F91">
      <w:pPr>
        <w:pStyle w:val="AnaParagrafYaziStiliSau"/>
      </w:pPr>
      <w:r w:rsidRPr="00F97683">
        <w:t>Ölçme, genel anlamda herhangi bir niteliğin gözlemlenerek sonuçlarının sayılar ya da</w:t>
      </w:r>
      <w:r>
        <w:t xml:space="preserve"> </w:t>
      </w:r>
      <w:r w:rsidRPr="00F97683">
        <w:t>başka sembollerle ifade edilmesidir. Değerlendirme ise ölçme işleminin sonuçlarının</w:t>
      </w:r>
      <w:r>
        <w:t xml:space="preserve"> </w:t>
      </w:r>
      <w:r w:rsidRPr="00F97683">
        <w:t>ölçülen alana ait bir ölçütler ile kıyaslanarak bir yargıya veya bir karara ulaşmasıdır</w:t>
      </w:r>
      <w:r>
        <w:t xml:space="preserve"> </w:t>
      </w:r>
      <w:r w:rsidR="007C0738">
        <w:t>[</w:t>
      </w:r>
      <w:r w:rsidR="0055358F">
        <w:t>8</w:t>
      </w:r>
      <w:r w:rsidR="007C0738">
        <w:t>].</w:t>
      </w:r>
    </w:p>
    <w:p w14:paraId="316B3C89" w14:textId="77777777" w:rsidR="002373AE" w:rsidRPr="009436EE" w:rsidRDefault="002373AE" w:rsidP="00BF4F91">
      <w:pPr>
        <w:pStyle w:val="AnaParagrafYaziStiliSau"/>
      </w:pPr>
    </w:p>
    <w:p w14:paraId="79FE1EC5" w14:textId="7DBF2429" w:rsidR="00A4795E" w:rsidRPr="009436EE" w:rsidRDefault="001F0242" w:rsidP="00D70364">
      <w:pPr>
        <w:pStyle w:val="IkincilAltBaslikSau"/>
      </w:pPr>
      <w:r>
        <w:t>Ölçme ve Değerlendirme Araçları</w:t>
      </w:r>
    </w:p>
    <w:p w14:paraId="24EF64F4" w14:textId="77777777" w:rsidR="00A4795E" w:rsidRPr="009436EE" w:rsidRDefault="00A4795E" w:rsidP="00BF4F91">
      <w:pPr>
        <w:pStyle w:val="AnaParagrafYaziStiliSau"/>
      </w:pPr>
    </w:p>
    <w:p w14:paraId="0F00A203" w14:textId="39718238" w:rsidR="00A4795E" w:rsidRDefault="00F97683" w:rsidP="00BF4F91">
      <w:pPr>
        <w:pStyle w:val="AnaParagrafYaziStiliSau"/>
      </w:pPr>
      <w:r w:rsidRPr="00F97683">
        <w:t>Ölçme ve değerlendirme süreçlerinde kullanılan; öğrenci ürün dosyası, performans</w:t>
      </w:r>
      <w:r>
        <w:t xml:space="preserve"> </w:t>
      </w:r>
      <w:r w:rsidRPr="00F97683">
        <w:t>ödevi, proje, öz değerlendirme, akran değerlendirme, grup değerlendirme, gözlem,</w:t>
      </w:r>
      <w:r>
        <w:t xml:space="preserve"> </w:t>
      </w:r>
      <w:r w:rsidRPr="00F97683">
        <w:t>görüşme, poster, sunum, dereceli puanlama anahtarları, kavram haritası, kontrol</w:t>
      </w:r>
      <w:r>
        <w:t xml:space="preserve"> </w:t>
      </w:r>
      <w:r w:rsidRPr="00F97683">
        <w:t>listeleri, açık uçlu sorular, doğru-yanlış soruları, eşleştirmeli sorular ve çoktan seçmeli</w:t>
      </w:r>
      <w:r>
        <w:t xml:space="preserve"> </w:t>
      </w:r>
      <w:r w:rsidRPr="00F97683">
        <w:t>sorular gibi birçok ölçme ve değerlendirme yöntemi ve aracı bulunmaktadır. Bu ölçme</w:t>
      </w:r>
      <w:r>
        <w:t xml:space="preserve"> </w:t>
      </w:r>
      <w:r w:rsidRPr="00F97683">
        <w:t>ve değerlendirme yöntemlerinin özünde, öğrencilerin özelliklerine uygun olarak hem</w:t>
      </w:r>
      <w:r>
        <w:t xml:space="preserve"> </w:t>
      </w:r>
      <w:r w:rsidRPr="00F97683">
        <w:t>öğrenme sürecinin hem de ürünün ölçülüp değerlendirildiği çoklu değerlendirme</w:t>
      </w:r>
      <w:r>
        <w:t xml:space="preserve"> </w:t>
      </w:r>
      <w:r w:rsidRPr="00F97683">
        <w:t xml:space="preserve">yöntemi bulunmaktadır </w:t>
      </w:r>
      <w:r w:rsidR="0090591F">
        <w:t>[9]</w:t>
      </w:r>
      <w:r w:rsidRPr="00F97683">
        <w:t>.</w:t>
      </w:r>
    </w:p>
    <w:p w14:paraId="2653F780" w14:textId="77777777" w:rsidR="00A4795E" w:rsidRPr="009436EE" w:rsidRDefault="00A4795E" w:rsidP="00BF4F91">
      <w:pPr>
        <w:pStyle w:val="AnaParagrafYaziStiliSau"/>
      </w:pPr>
    </w:p>
    <w:p w14:paraId="7E4ABBFE" w14:textId="39817200" w:rsidR="00A4795E" w:rsidRPr="009436EE" w:rsidRDefault="00F97683" w:rsidP="00D70364">
      <w:pPr>
        <w:pStyle w:val="IkincilAltBaslikSau"/>
      </w:pPr>
      <w:r w:rsidRPr="00F97683">
        <w:t>Çoktan Seçmeli Sorular</w:t>
      </w:r>
    </w:p>
    <w:p w14:paraId="141AFEF4" w14:textId="77777777" w:rsidR="00A4795E" w:rsidRPr="009436EE" w:rsidRDefault="00A4795E" w:rsidP="00BF4F91">
      <w:pPr>
        <w:pStyle w:val="AnaParagrafYaziStiliSau"/>
      </w:pPr>
    </w:p>
    <w:p w14:paraId="4F3FFB0C" w14:textId="21483E48" w:rsidR="00B369F1" w:rsidRDefault="00A37FE3" w:rsidP="00BF4F91">
      <w:pPr>
        <w:pStyle w:val="AnaParagrafYaziStiliSau"/>
      </w:pPr>
      <w:r w:rsidRPr="00A37FE3">
        <w:t>Çoktan seçmeli testlerin başlıca özelliği, bu testlerde öğrenciye, her soru ile birlikte bu</w:t>
      </w:r>
      <w:r>
        <w:t xml:space="preserve"> </w:t>
      </w:r>
      <w:r w:rsidRPr="00A37FE3">
        <w:t>sorunun cevabı ve onun cevabı sanılabilecek olan ifadeler verilmesi ve öğrenciden,</w:t>
      </w:r>
      <w:r>
        <w:t xml:space="preserve"> </w:t>
      </w:r>
      <w:r w:rsidRPr="00A37FE3">
        <w:t>bunlardan hangisinin sorulan sorunun cevabı olduğunu belirtmesinin istenmesidir</w:t>
      </w:r>
      <w:r>
        <w:t xml:space="preserve"> </w:t>
      </w:r>
      <w:r w:rsidR="001D071F">
        <w:t>[10]</w:t>
      </w:r>
      <w:r w:rsidRPr="00A37FE3">
        <w:t>.</w:t>
      </w:r>
      <w:r>
        <w:t xml:space="preserve"> </w:t>
      </w:r>
      <w:r w:rsidRPr="00A37FE3">
        <w:t xml:space="preserve">Sorunun sorulduğu kısma kök denir. Kökün altında verilen </w:t>
      </w:r>
      <w:r w:rsidRPr="00A37FE3">
        <w:lastRenderedPageBreak/>
        <w:t>cevapların tümüne</w:t>
      </w:r>
      <w:r>
        <w:t xml:space="preserve"> </w:t>
      </w:r>
      <w:r w:rsidRPr="00A37FE3">
        <w:t>seçenekler denir. Kökteki sorunun cevabı olan seçeneğe doğru cevap denir. Kökteki</w:t>
      </w:r>
      <w:r>
        <w:t xml:space="preserve"> </w:t>
      </w:r>
      <w:r w:rsidRPr="00A37FE3">
        <w:t xml:space="preserve">sorunun cevabı olmayan seçeneklere çeldiriciler denir </w:t>
      </w:r>
      <w:r w:rsidR="00E634A0">
        <w:t>[11]</w:t>
      </w:r>
      <w:r w:rsidRPr="00A37FE3">
        <w:t>.</w:t>
      </w:r>
    </w:p>
    <w:p w14:paraId="0CF801AA" w14:textId="20CD3826" w:rsidR="00A37FE3" w:rsidRDefault="00A37FE3" w:rsidP="00BF4F91">
      <w:pPr>
        <w:pStyle w:val="AnaParagrafYaziStiliSau"/>
      </w:pPr>
    </w:p>
    <w:p w14:paraId="05E3A823" w14:textId="77777777" w:rsidR="00B369F1" w:rsidRDefault="00B369F1" w:rsidP="00D70364">
      <w:pPr>
        <w:pStyle w:val="IkincilAltBaslikSau"/>
      </w:pPr>
      <w:r>
        <w:t>Soru Havuzu / Soru Bankası</w:t>
      </w:r>
    </w:p>
    <w:p w14:paraId="24D06109" w14:textId="517F4D73" w:rsidR="00B369F1" w:rsidRDefault="00B369F1" w:rsidP="00BF4F91">
      <w:pPr>
        <w:pStyle w:val="AnaParagrafYaziStiliSau"/>
      </w:pPr>
    </w:p>
    <w:p w14:paraId="1BCB0C85" w14:textId="6B8A147D" w:rsidR="00B5446C" w:rsidRDefault="00B5446C" w:rsidP="00BF4F91">
      <w:pPr>
        <w:pStyle w:val="AnaParagrafYaziStiliSau"/>
      </w:pPr>
      <w:r>
        <w:t xml:space="preserve">Soru bankası sistemi, öğrencilerin puanlama sonuçlarından elde edilen istatistiksel verilere göre oluşturulan ve belirli faktörlerin değerlendirilmesi için araç olması için oluşturulan </w:t>
      </w:r>
      <w:r w:rsidR="00BD54BF">
        <w:t>çoktan seçmeli sorular</w:t>
      </w:r>
      <w:r>
        <w:t xml:space="preserve"> kümesidir. Aynı zamanda esnektir ve test sırasındaki süreyi azaltmak için muayeneye göre ayarlanabilir. Ayrıca, teste bilgisayar veya kağıt versiyonu üzerinde uygulamak için bazı alt test öğeleri oluşturmak için bazı güvenilir test öğeleri seçebilir [1]</w:t>
      </w:r>
      <w:r w:rsidR="00921E4C">
        <w:t>.</w:t>
      </w:r>
    </w:p>
    <w:p w14:paraId="7BF51D2B" w14:textId="056CEC84" w:rsidR="001B0219" w:rsidRDefault="001B0219" w:rsidP="00BF4F91">
      <w:pPr>
        <w:pStyle w:val="AnaParagrafYaziStiliSau"/>
      </w:pPr>
    </w:p>
    <w:p w14:paraId="3EBA3B07" w14:textId="665D71E5" w:rsidR="001B0219" w:rsidRDefault="001B0219" w:rsidP="00D70364">
      <w:pPr>
        <w:pStyle w:val="IkincilAltBaslikSau"/>
      </w:pPr>
      <w:r>
        <w:t>Yazılım</w:t>
      </w:r>
    </w:p>
    <w:p w14:paraId="29E7581A" w14:textId="2B2BA53A" w:rsidR="001B0219" w:rsidRDefault="001B0219" w:rsidP="00BF4F91">
      <w:pPr>
        <w:pStyle w:val="AnaParagrafYaziStiliSau"/>
      </w:pPr>
    </w:p>
    <w:p w14:paraId="446E7C5C" w14:textId="39606A27" w:rsidR="001B0219" w:rsidRDefault="001B0219" w:rsidP="00BF4F91">
      <w:pPr>
        <w:pStyle w:val="AnaParagrafYaziStiliSau"/>
      </w:pPr>
      <w:r w:rsidRPr="001B0219">
        <w:t>Sistem ve uygulama programlarının tümüne yazılım denir. Sistem, yazılımları donanım elemanlarını işleten, yönlendiren ve bir bütünlük içinde çalışmasını ve kullanılmasını sağlayan işlemlerden ve programlardan oluşur. Bunlardan işletim sistemleri, donanımın uygulama programlarını yönlendirir ve çalıştırılmasına yardımcı olur.</w:t>
      </w:r>
    </w:p>
    <w:p w14:paraId="42D5331C" w14:textId="081683F4" w:rsidR="00694F20" w:rsidRDefault="00694F20" w:rsidP="00BF4F91">
      <w:pPr>
        <w:pStyle w:val="AnaParagrafYaziStiliSau"/>
      </w:pPr>
    </w:p>
    <w:p w14:paraId="62D0E5C1" w14:textId="51C99504" w:rsidR="00694F20" w:rsidRDefault="00694F20" w:rsidP="00D70364">
      <w:pPr>
        <w:pStyle w:val="IkincilAltBaslikSau"/>
      </w:pPr>
      <w:r>
        <w:t>Sunucu</w:t>
      </w:r>
    </w:p>
    <w:p w14:paraId="3D66A5FA" w14:textId="25FA3466" w:rsidR="00694F20" w:rsidRDefault="00694F20" w:rsidP="00BF4F91">
      <w:pPr>
        <w:pStyle w:val="AnaParagrafYaziStiliSau"/>
      </w:pPr>
    </w:p>
    <w:p w14:paraId="0AB8F8F6" w14:textId="29C53A84" w:rsidR="00694F20" w:rsidRPr="00694F20" w:rsidRDefault="00694F20" w:rsidP="00BF4F91">
      <w:pPr>
        <w:pStyle w:val="AnaParagrafYaziStiliSau"/>
      </w:pPr>
      <w:r>
        <w:t>Apache; güçlü, sağlam, yetenekli ve esnek bir HTTP (Hyper Text Transfer Protocol) sunucusudur. Açık kaynak kodlu bir yazılımdır. Web sunucusu; internette herhangi bir adrese bağlanıldığında, bu isim altında yer alan sayfaları gönderen yazılımdır</w:t>
      </w:r>
      <w:r w:rsidR="00667208">
        <w:t xml:space="preserve">. </w:t>
      </w:r>
      <w:r>
        <w:t>Unix, Linux, Windows işletim sistemleri üzerinde çalışabilir. Genelde her ay yenilenerek yeni sürümleri dağıtılmaktadır. İnternet’in genişlemesinde ve yayılmasında anahtar rol oynamıştır. Günümüzde en yaygın olarak kullanılan web sunucusudur. PHP ve MySQL Apache üzerinde çalıştığı için bu web sunucusu tercih edilmiştir</w:t>
      </w:r>
      <w:r w:rsidR="00667208">
        <w:t xml:space="preserve"> [12]</w:t>
      </w:r>
      <w:r>
        <w:t>.</w:t>
      </w:r>
    </w:p>
    <w:p w14:paraId="26C2EDD7" w14:textId="77777777" w:rsidR="00B369F1" w:rsidRDefault="00B369F1" w:rsidP="00BF4F91">
      <w:pPr>
        <w:pStyle w:val="AnaParagrafYaziStiliSau"/>
      </w:pPr>
    </w:p>
    <w:p w14:paraId="26D9DA15" w14:textId="09B5F6F9" w:rsidR="002977DD" w:rsidRPr="009436EE" w:rsidRDefault="00792B6D" w:rsidP="00051ACD">
      <w:pPr>
        <w:pStyle w:val="AltBaslkSau"/>
        <w:sectPr w:rsidR="002977DD" w:rsidRPr="009436EE" w:rsidSect="002977DD">
          <w:pgSz w:w="11906" w:h="16838"/>
          <w:pgMar w:top="1701" w:right="1843" w:bottom="1418" w:left="1843" w:header="708" w:footer="708" w:gutter="0"/>
          <w:cols w:space="708"/>
          <w:titlePg/>
          <w:docGrid w:linePitch="360"/>
        </w:sectPr>
      </w:pPr>
      <w:r w:rsidRPr="009436EE">
        <w:br w:type="page"/>
      </w:r>
    </w:p>
    <w:p w14:paraId="4779D74F" w14:textId="499578C8" w:rsidR="009F4B57" w:rsidRPr="009436EE" w:rsidRDefault="001F0242" w:rsidP="009C7012">
      <w:pPr>
        <w:pStyle w:val="Balk1"/>
        <w:tabs>
          <w:tab w:val="left" w:pos="1418"/>
        </w:tabs>
        <w:ind w:left="1418" w:hanging="1418"/>
      </w:pPr>
      <w:r>
        <w:lastRenderedPageBreak/>
        <w:t>KULLANILAN TEKNOLOJİLER</w:t>
      </w:r>
    </w:p>
    <w:p w14:paraId="2845BFB4"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A66E37F" w14:textId="022B8BF7" w:rsidR="00792B6D" w:rsidRDefault="00792B6D" w:rsidP="00792B6D">
      <w:pPr>
        <w:spacing w:after="0" w:line="240" w:lineRule="auto"/>
        <w:jc w:val="both"/>
        <w:rPr>
          <w:rFonts w:ascii="Times New Roman" w:eastAsia="Times New Roman" w:hAnsi="Times New Roman"/>
          <w:kern w:val="0"/>
          <w:sz w:val="24"/>
          <w:szCs w:val="24"/>
          <w:lang w:eastAsia="tr-TR"/>
        </w:rPr>
      </w:pPr>
    </w:p>
    <w:p w14:paraId="5BA53AC7" w14:textId="77777777" w:rsidR="00A5369D" w:rsidRPr="009436EE" w:rsidRDefault="00A5369D" w:rsidP="00792B6D">
      <w:pPr>
        <w:spacing w:after="0" w:line="240" w:lineRule="auto"/>
        <w:jc w:val="both"/>
        <w:rPr>
          <w:rFonts w:ascii="Times New Roman" w:eastAsia="Times New Roman" w:hAnsi="Times New Roman"/>
          <w:kern w:val="0"/>
          <w:sz w:val="24"/>
          <w:szCs w:val="24"/>
          <w:lang w:eastAsia="tr-TR"/>
        </w:rPr>
      </w:pPr>
    </w:p>
    <w:p w14:paraId="58328542" w14:textId="65B0F9EF" w:rsidR="00B0776B" w:rsidRDefault="00FC2FFA" w:rsidP="00BF4F91">
      <w:pPr>
        <w:pStyle w:val="BolumIlkParagrafSau"/>
      </w:pPr>
      <w:r>
        <w:t xml:space="preserve">Bu çalışma ile geliştirilen ve Soru Havuzu Yazılımı adı verilen çevrimiçi soru bankası sistemi </w:t>
      </w:r>
      <w:r w:rsidRPr="00FC2FFA">
        <w:t>PHP</w:t>
      </w:r>
      <w:r>
        <w:t xml:space="preserve"> </w:t>
      </w:r>
      <w:r w:rsidRPr="00FC2FFA">
        <w:t>programlama dili</w:t>
      </w:r>
      <w:r>
        <w:t xml:space="preserve"> temelli Codeigniter 3 MVC Frameworkü</w:t>
      </w:r>
      <w:r w:rsidRPr="00FC2FFA">
        <w:t xml:space="preserve"> ve MySQL veri tabanı kullanılarak kodlanmıştır.</w:t>
      </w:r>
      <w:r>
        <w:t xml:space="preserve"> Geliştirilen yazılım güvenli bir sunucu</w:t>
      </w:r>
      <w:r w:rsidR="00704345">
        <w:t xml:space="preserve">da host </w:t>
      </w:r>
      <w:r w:rsidR="00411492">
        <w:t>edilecek ve soru yazarı öğretmenler ve sistem yöneticileri tarafından aktif olarak kullanılacaktır</w:t>
      </w:r>
      <w:r w:rsidR="00704345">
        <w:t>.</w:t>
      </w:r>
    </w:p>
    <w:p w14:paraId="252F1436" w14:textId="77777777" w:rsidR="00B0776B" w:rsidRPr="009436EE" w:rsidRDefault="00B0776B" w:rsidP="00BF4F91">
      <w:pPr>
        <w:pStyle w:val="AnaParagrafYaziStiliSau"/>
      </w:pPr>
    </w:p>
    <w:p w14:paraId="1A27304A" w14:textId="7BA66C8C" w:rsidR="00B0776B" w:rsidRPr="009436EE" w:rsidRDefault="005367B6" w:rsidP="00051ACD">
      <w:pPr>
        <w:pStyle w:val="AltBaslkSau"/>
      </w:pPr>
      <w:r>
        <w:t>PHP</w:t>
      </w:r>
    </w:p>
    <w:p w14:paraId="6C744419" w14:textId="77777777" w:rsidR="00B0776B" w:rsidRPr="009436EE" w:rsidRDefault="00B0776B" w:rsidP="00BF4F91">
      <w:pPr>
        <w:pStyle w:val="AnaParagrafYaziStiliSau"/>
      </w:pPr>
    </w:p>
    <w:p w14:paraId="6BA1AF22" w14:textId="4AA8ABD3" w:rsidR="005367B6" w:rsidRPr="005367B6" w:rsidRDefault="005367B6" w:rsidP="00BF4F91">
      <w:pPr>
        <w:pStyle w:val="AnaParagrafYaziStiliSau"/>
      </w:pPr>
      <w:r w:rsidRPr="005367B6">
        <w:t>Çoğunlukla hareketli ve etkileşimli web sayfaları oluşturmak için kullanılan</w:t>
      </w:r>
      <w:r>
        <w:t xml:space="preserve"> </w:t>
      </w:r>
      <w:r w:rsidRPr="005367B6">
        <w:t>sunucu taraflı bir betik programlama dilidir. Dil yazım kuralları açısından C ve Perl'e</w:t>
      </w:r>
      <w:r>
        <w:t xml:space="preserve"> </w:t>
      </w:r>
      <w:r w:rsidRPr="005367B6">
        <w:t>benzer. Çoğu işletim sistemi ve web sunucusu ile birlikte kullanılabilir. PHP, "PHP:</w:t>
      </w:r>
      <w:r>
        <w:t xml:space="preserve"> </w:t>
      </w:r>
      <w:r w:rsidRPr="005367B6">
        <w:t>Hypertext Preprocessor" anlamına gelen özyineli bir tanımdır. Eski haliyle Personal</w:t>
      </w:r>
    </w:p>
    <w:p w14:paraId="2AC465C3" w14:textId="3777E355" w:rsidR="001C60D0" w:rsidRDefault="005367B6" w:rsidP="00BF4F91">
      <w:pPr>
        <w:pStyle w:val="AnaParagrafYaziStiliSau"/>
      </w:pPr>
      <w:r w:rsidRPr="005367B6">
        <w:t>Home Pages (Türkçe: Kişisel Ana Sayfalar) olan PHP, 1993 yılında Rasmus Lerdorf</w:t>
      </w:r>
      <w:r>
        <w:t xml:space="preserve"> </w:t>
      </w:r>
      <w:r w:rsidRPr="005367B6">
        <w:t>tarafından geliştirilmeye başlamıştır. Daha çok hareketli web içeriği oluşturmak için</w:t>
      </w:r>
      <w:r>
        <w:t xml:space="preserve"> </w:t>
      </w:r>
      <w:r w:rsidRPr="005367B6">
        <w:t>kullanılan PHP, son zamanlarda IBM, Oracle ve Zend'in girişimleriyle kurumsal</w:t>
      </w:r>
      <w:r>
        <w:t xml:space="preserve"> </w:t>
      </w:r>
      <w:r w:rsidRPr="005367B6">
        <w:t>yazılım geliştirme platformu hâline getirmeye çalışılmaktadır. 2006 senesinin Kasım ayı</w:t>
      </w:r>
      <w:r>
        <w:t xml:space="preserve"> </w:t>
      </w:r>
      <w:r w:rsidRPr="005367B6">
        <w:t>itibariyle tüm dünya çapında 25 milyondan daha fazla alanda kullanılmakta ve bu sayı</w:t>
      </w:r>
      <w:r>
        <w:t xml:space="preserve"> </w:t>
      </w:r>
      <w:r w:rsidRPr="005367B6">
        <w:t>giderek artmaktadır</w:t>
      </w:r>
      <w:r w:rsidR="00422661">
        <w:t xml:space="preserve">. </w:t>
      </w:r>
      <w:r w:rsidRPr="005367B6">
        <w:t>1995 yılının ortalarında PHP Lerdorf’un</w:t>
      </w:r>
      <w:r>
        <w:t xml:space="preserve"> </w:t>
      </w:r>
      <w:r w:rsidRPr="005367B6">
        <w:t>kurmuş olduğu bir grup tarafından daha da geliştirildi. Bu sefer Perl dilindeki</w:t>
      </w:r>
      <w:r>
        <w:t xml:space="preserve"> </w:t>
      </w:r>
      <w:r w:rsidRPr="005367B6">
        <w:t>fonksiyonlardan tamamen arındırılmış ve Nesneye Yönelik (Object Oriented) bir dil</w:t>
      </w:r>
      <w:r>
        <w:t xml:space="preserve"> </w:t>
      </w:r>
      <w:r w:rsidRPr="005367B6">
        <w:t>haline getirilmiştir.</w:t>
      </w:r>
      <w:r>
        <w:t xml:space="preserve"> </w:t>
      </w:r>
      <w:r w:rsidRPr="005367B6">
        <w:t>Açık kaynak kodlu olduğu ve her platformda çalıştığı için</w:t>
      </w:r>
      <w:r>
        <w:t xml:space="preserve"> </w:t>
      </w:r>
      <w:r w:rsidRPr="005367B6">
        <w:t>yazılımın</w:t>
      </w:r>
      <w:r>
        <w:t xml:space="preserve"> </w:t>
      </w:r>
      <w:r w:rsidRPr="005367B6">
        <w:t>geliştirilmesinde bu kodlama dili tercih edilmiştir</w:t>
      </w:r>
      <w:r w:rsidR="00422661">
        <w:t xml:space="preserve"> [13]</w:t>
      </w:r>
      <w:r w:rsidRPr="005367B6">
        <w:t>.</w:t>
      </w:r>
    </w:p>
    <w:p w14:paraId="1345B613" w14:textId="7466C43A" w:rsidR="005367B6" w:rsidRDefault="005367B6" w:rsidP="00BF4F91">
      <w:pPr>
        <w:pStyle w:val="AnaParagrafYaziStiliSau"/>
      </w:pPr>
    </w:p>
    <w:p w14:paraId="16016211" w14:textId="77777777" w:rsidR="005367B6" w:rsidRDefault="005367B6" w:rsidP="00BF4F91">
      <w:pPr>
        <w:pStyle w:val="AnaParagrafYaziStiliSau"/>
        <w:jc w:val="center"/>
      </w:pPr>
      <w:r>
        <w:drawing>
          <wp:inline distT="0" distB="0" distL="0" distR="0" wp14:anchorId="685B1715" wp14:editId="62260AB4">
            <wp:extent cx="2339340" cy="12633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347099" cy="1267490"/>
                    </a:xfrm>
                    <a:prstGeom prst="rect">
                      <a:avLst/>
                    </a:prstGeom>
                  </pic:spPr>
                </pic:pic>
              </a:graphicData>
            </a:graphic>
          </wp:inline>
        </w:drawing>
      </w:r>
    </w:p>
    <w:p w14:paraId="2582D04B" w14:textId="111E8FC1" w:rsidR="005367B6" w:rsidRDefault="005367B6" w:rsidP="005367B6">
      <w:pPr>
        <w:pStyle w:val="ResimYazs"/>
        <w:jc w:val="center"/>
      </w:pPr>
      <w:bookmarkStart w:id="5" w:name="_Toc80984042"/>
      <w:r>
        <w:t xml:space="preserve">Şekil </w:t>
      </w:r>
      <w:r w:rsidR="00BA0CFC">
        <w:fldChar w:fldCharType="begin"/>
      </w:r>
      <w:r w:rsidR="00BA0CFC">
        <w:instrText xml:space="preserve"> STYLEREF 1 \s </w:instrText>
      </w:r>
      <w:r w:rsidR="00BA0CFC">
        <w:fldChar w:fldCharType="separate"/>
      </w:r>
      <w:r w:rsidR="005371B6">
        <w:t>3</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1</w:t>
      </w:r>
      <w:r w:rsidR="00BA0CFC">
        <w:fldChar w:fldCharType="end"/>
      </w:r>
      <w:r>
        <w:t>. PHP Logosu</w:t>
      </w:r>
      <w:bookmarkEnd w:id="5"/>
    </w:p>
    <w:p w14:paraId="4B80C22E" w14:textId="7D8B2C47" w:rsidR="0016064C" w:rsidRPr="009436EE" w:rsidRDefault="005367B6" w:rsidP="00051ACD">
      <w:pPr>
        <w:pStyle w:val="AltBaslkSau"/>
      </w:pPr>
      <w:r>
        <w:lastRenderedPageBreak/>
        <w:t>Code</w:t>
      </w:r>
      <w:r w:rsidR="00B757DE">
        <w:t>I</w:t>
      </w:r>
      <w:r>
        <w:t>gniter 3</w:t>
      </w:r>
    </w:p>
    <w:p w14:paraId="25A63E79" w14:textId="77777777" w:rsidR="0016064C" w:rsidRPr="009436EE" w:rsidRDefault="0016064C" w:rsidP="00BF4F91">
      <w:pPr>
        <w:pStyle w:val="AnaParagrafYaziStiliSau"/>
      </w:pPr>
    </w:p>
    <w:p w14:paraId="75B760AD" w14:textId="558DC72A" w:rsidR="0016064C" w:rsidRDefault="00B757DE" w:rsidP="00BF4F91">
      <w:pPr>
        <w:pStyle w:val="BolumIlkParagrafSau"/>
      </w:pPr>
      <w:r w:rsidRPr="00B757DE">
        <w:t>PHP ile dinamik uygulamalar geliştirmek için geliştirilmiş bir web uygulama iskeletidir. "Geliştiricilerin çok daha hızlı proje geliştirmeleri hedef edilmiştir. En sık ihtiyaç duyacağınız kütüphaneleri kullanarak zaman kazanabilirsiniz."</w:t>
      </w:r>
      <w:r w:rsidR="00422661">
        <w:t xml:space="preserve">. </w:t>
      </w:r>
      <w:r w:rsidRPr="00B757DE">
        <w:t>İlk sürüm 28 Şubat 2006 tarihinde yayınlandı.</w:t>
      </w:r>
      <w:r w:rsidR="00422661">
        <w:t xml:space="preserve"> </w:t>
      </w:r>
      <w:r w:rsidRPr="00B757DE">
        <w:t>MVC mimari deseni temeline göre geliştirilmiş olup günümüzde hızla yaygınlaşmaktadır.</w:t>
      </w:r>
      <w:r>
        <w:t xml:space="preserve"> </w:t>
      </w:r>
      <w:r w:rsidRPr="00B757DE">
        <w:t>EllisLab şirketi ünlü framework projesini tamamen kapatacağını bildirmiş, yeni sahipler arayışına girmiştir</w:t>
      </w:r>
      <w:r>
        <w:t xml:space="preserve">. </w:t>
      </w:r>
      <w:r w:rsidRPr="00B757DE">
        <w:t>EllisLab şirketinin 6 Kasım 2014 tarihli açıklamasına göre Codeigniter framework projesi, British Columbia Teknoloji Enstitüsü yönetimi altında geliştirilmeye devam edecektir.</w:t>
      </w:r>
      <w:r>
        <w:t xml:space="preserve"> </w:t>
      </w:r>
      <w:r w:rsidRPr="00B757DE">
        <w:t>Son sürümü 3.0.2 yayınlanmıştır</w:t>
      </w:r>
      <w:r w:rsidR="00422661">
        <w:t xml:space="preserve"> [14]</w:t>
      </w:r>
      <w:r w:rsidRPr="00B757DE">
        <w:t>.</w:t>
      </w:r>
    </w:p>
    <w:p w14:paraId="1797B615" w14:textId="77777777" w:rsidR="009F3B8A" w:rsidRDefault="009F3B8A" w:rsidP="009F3B8A">
      <w:pPr>
        <w:pStyle w:val="BolumIlkParagrafSau"/>
        <w:keepNext/>
      </w:pPr>
      <w:r w:rsidRPr="009F3B8A">
        <w:drawing>
          <wp:inline distT="0" distB="0" distL="0" distR="0" wp14:anchorId="724153DC" wp14:editId="3D81CAD0">
            <wp:extent cx="5219700" cy="14147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1414780"/>
                    </a:xfrm>
                    <a:prstGeom prst="rect">
                      <a:avLst/>
                    </a:prstGeom>
                  </pic:spPr>
                </pic:pic>
              </a:graphicData>
            </a:graphic>
          </wp:inline>
        </w:drawing>
      </w:r>
    </w:p>
    <w:p w14:paraId="34C4405F" w14:textId="11986E4E" w:rsidR="009F3B8A" w:rsidRDefault="009F3B8A" w:rsidP="001B5800">
      <w:pPr>
        <w:pStyle w:val="ResimYazs"/>
        <w:jc w:val="center"/>
      </w:pPr>
      <w:bookmarkStart w:id="6" w:name="_Toc80984043"/>
      <w:r>
        <w:t xml:space="preserve">Şekil </w:t>
      </w:r>
      <w:r w:rsidR="00BA0CFC">
        <w:fldChar w:fldCharType="begin"/>
      </w:r>
      <w:r w:rsidR="00BA0CFC">
        <w:instrText xml:space="preserve"> STYLEREF 1 \s </w:instrText>
      </w:r>
      <w:r w:rsidR="00BA0CFC">
        <w:fldChar w:fldCharType="separate"/>
      </w:r>
      <w:r w:rsidR="005371B6">
        <w:t>3</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2</w:t>
      </w:r>
      <w:r w:rsidR="00BA0CFC">
        <w:fldChar w:fldCharType="end"/>
      </w:r>
      <w:r>
        <w:t xml:space="preserve">. </w:t>
      </w:r>
      <w:r w:rsidRPr="004D5462">
        <w:t>Codeigniter  web  çatısı  akış  şeması</w:t>
      </w:r>
      <w:bookmarkEnd w:id="6"/>
      <w:r w:rsidR="00422661">
        <w:t xml:space="preserve"> [15]</w:t>
      </w:r>
    </w:p>
    <w:p w14:paraId="05DFA5CB" w14:textId="77777777" w:rsidR="00B757DE" w:rsidRDefault="00B757DE" w:rsidP="00BF4F91">
      <w:pPr>
        <w:pStyle w:val="BolumIlkParagrafSau"/>
      </w:pPr>
    </w:p>
    <w:p w14:paraId="6349ED40" w14:textId="7DAAED46" w:rsidR="00B757DE" w:rsidRDefault="00B757DE" w:rsidP="00D70364">
      <w:pPr>
        <w:pStyle w:val="IkincilAltBaslikSau"/>
      </w:pPr>
      <w:r>
        <w:t xml:space="preserve"> CodeIgniter Özellikleri</w:t>
      </w:r>
    </w:p>
    <w:p w14:paraId="5BE3A291" w14:textId="77777777" w:rsidR="00B757DE" w:rsidRDefault="00B757DE" w:rsidP="00BF4F91">
      <w:pPr>
        <w:pStyle w:val="AnaParagrafYaziStiliSau"/>
      </w:pPr>
    </w:p>
    <w:p w14:paraId="33C1E966" w14:textId="0A93959E" w:rsidR="00B757DE" w:rsidRDefault="00B757DE" w:rsidP="00BF4F91">
      <w:pPr>
        <w:pStyle w:val="AnaParagrafYaziStiliSau"/>
      </w:pPr>
      <w:r>
        <w:t>CodeIgniter'ı harika yapan bazı bir çok özelliğe sahiptir. Bunlardan öne çıkanları aşağıdaki gibidir:</w:t>
      </w:r>
    </w:p>
    <w:p w14:paraId="3123CD24" w14:textId="77777777" w:rsidR="00B757DE" w:rsidRDefault="00B757DE" w:rsidP="00BF4F91">
      <w:pPr>
        <w:pStyle w:val="AnaParagrafYaziStiliSau"/>
      </w:pPr>
    </w:p>
    <w:p w14:paraId="24A7F945" w14:textId="1099BF9D" w:rsidR="00B757DE" w:rsidRDefault="000E096E" w:rsidP="001B5800">
      <w:pPr>
        <w:pStyle w:val="AnaParagrafYaziStiliSau"/>
        <w:numPr>
          <w:ilvl w:val="0"/>
          <w:numId w:val="28"/>
        </w:numPr>
        <w:spacing w:line="276" w:lineRule="auto"/>
      </w:pPr>
      <w:r>
        <w:t>Küçük dosya boyutuna sahiptir</w:t>
      </w:r>
      <w:r w:rsidR="002D67D1">
        <w:t>.</w:t>
      </w:r>
    </w:p>
    <w:p w14:paraId="0861286D" w14:textId="7558A3E0" w:rsidR="00B757DE" w:rsidRDefault="000E096E" w:rsidP="001B5800">
      <w:pPr>
        <w:pStyle w:val="AnaParagrafYaziStiliSau"/>
        <w:numPr>
          <w:ilvl w:val="0"/>
          <w:numId w:val="28"/>
        </w:numPr>
        <w:spacing w:line="276" w:lineRule="auto"/>
      </w:pPr>
      <w:r>
        <w:t>Çok hızlıdır</w:t>
      </w:r>
      <w:r w:rsidR="002D67D1">
        <w:t>.</w:t>
      </w:r>
    </w:p>
    <w:p w14:paraId="273E3AAA" w14:textId="6493D144" w:rsidR="00B757DE" w:rsidRDefault="00B757DE" w:rsidP="001B5800">
      <w:pPr>
        <w:pStyle w:val="AnaParagrafYaziStiliSau"/>
        <w:numPr>
          <w:ilvl w:val="0"/>
          <w:numId w:val="28"/>
        </w:numPr>
        <w:spacing w:line="276" w:lineRule="auto"/>
      </w:pPr>
      <w:r>
        <w:t>Esnektir</w:t>
      </w:r>
      <w:r w:rsidR="002D67D1">
        <w:t>.</w:t>
      </w:r>
    </w:p>
    <w:p w14:paraId="5B7AAC51" w14:textId="15D01883" w:rsidR="00B757DE" w:rsidRDefault="000E096E" w:rsidP="001B5800">
      <w:pPr>
        <w:pStyle w:val="AnaParagrafYaziStiliSau"/>
        <w:numPr>
          <w:ilvl w:val="0"/>
          <w:numId w:val="28"/>
        </w:numPr>
        <w:spacing w:line="276" w:lineRule="auto"/>
      </w:pPr>
      <w:r>
        <w:t>Mvc mimariye sahiptir</w:t>
      </w:r>
      <w:r w:rsidR="002D67D1">
        <w:t>.</w:t>
      </w:r>
    </w:p>
    <w:p w14:paraId="7D66F4DE" w14:textId="6B492843" w:rsidR="00B757DE" w:rsidRDefault="000E096E" w:rsidP="001B5800">
      <w:pPr>
        <w:pStyle w:val="AnaParagrafYaziStiliSau"/>
        <w:numPr>
          <w:ilvl w:val="0"/>
          <w:numId w:val="28"/>
        </w:numPr>
        <w:spacing w:line="276" w:lineRule="auto"/>
      </w:pPr>
      <w:r>
        <w:t>Harika dokümantasyona sahiptir</w:t>
      </w:r>
      <w:r w:rsidR="002D67D1">
        <w:t>.</w:t>
      </w:r>
    </w:p>
    <w:p w14:paraId="59AC8BF1" w14:textId="6B77A46B" w:rsidR="00B757DE" w:rsidRDefault="000E096E" w:rsidP="001B5800">
      <w:pPr>
        <w:pStyle w:val="AnaParagrafYaziStiliSau"/>
        <w:numPr>
          <w:ilvl w:val="0"/>
          <w:numId w:val="28"/>
        </w:numPr>
        <w:spacing w:line="276" w:lineRule="auto"/>
      </w:pPr>
      <w:r>
        <w:t>Uygulamaya özel yerleşik bileşenler (</w:t>
      </w:r>
      <w:r w:rsidR="00B757DE">
        <w:t>e-posta gönderme, veritabanı yönetimi, oturum yönetimi v</w:t>
      </w:r>
      <w:r>
        <w:t>b.) Mevcuttur.</w:t>
      </w:r>
    </w:p>
    <w:p w14:paraId="449B7E7A" w14:textId="709A87E6" w:rsidR="00B757DE" w:rsidRDefault="000E096E" w:rsidP="001B5800">
      <w:pPr>
        <w:pStyle w:val="AnaParagrafYaziStiliSau"/>
        <w:numPr>
          <w:ilvl w:val="0"/>
          <w:numId w:val="28"/>
        </w:numPr>
        <w:spacing w:line="276" w:lineRule="auto"/>
      </w:pPr>
      <w:r>
        <w:t>Genişletilebilir bir altyapı sunar</w:t>
      </w:r>
      <w:r w:rsidR="002D67D1">
        <w:t>.</w:t>
      </w:r>
    </w:p>
    <w:p w14:paraId="2A250E62" w14:textId="735C829B" w:rsidR="00B757DE" w:rsidRDefault="000E096E" w:rsidP="001B5800">
      <w:pPr>
        <w:pStyle w:val="AnaParagrafYaziStiliSau"/>
        <w:numPr>
          <w:ilvl w:val="0"/>
          <w:numId w:val="28"/>
        </w:numPr>
        <w:spacing w:line="276" w:lineRule="auto"/>
      </w:pPr>
      <w:r>
        <w:t>Kolay öğrenilir</w:t>
      </w:r>
      <w:r w:rsidR="002D67D1">
        <w:t>.</w:t>
      </w:r>
    </w:p>
    <w:p w14:paraId="7DFB38C4" w14:textId="77777777" w:rsidR="000E096E" w:rsidRDefault="000E096E" w:rsidP="00BF4F91">
      <w:pPr>
        <w:pStyle w:val="AnaParagrafYaziStiliSau"/>
      </w:pPr>
    </w:p>
    <w:p w14:paraId="6AA5848A" w14:textId="04586D0E" w:rsidR="00B757DE" w:rsidRDefault="00B757DE" w:rsidP="00D70364">
      <w:pPr>
        <w:pStyle w:val="IkincilAltBaslikSau"/>
      </w:pPr>
      <w:r>
        <w:lastRenderedPageBreak/>
        <w:t>CodeIgniter Nasıl Çalışır?</w:t>
      </w:r>
    </w:p>
    <w:p w14:paraId="4CB74D1A" w14:textId="77777777" w:rsidR="00B757DE" w:rsidRDefault="00B757DE" w:rsidP="00BF4F91">
      <w:pPr>
        <w:pStyle w:val="AnaParagrafYaziStiliSau"/>
      </w:pPr>
    </w:p>
    <w:p w14:paraId="5C33E85C" w14:textId="479FAEC3" w:rsidR="00B757DE" w:rsidRDefault="00B757DE" w:rsidP="00BF4F91">
      <w:pPr>
        <w:pStyle w:val="AnaParagrafYaziStiliSau"/>
      </w:pPr>
      <w:r>
        <w:t>CodeIgniter bir MVC frameworktür. MVC, Model View Controller anlamına gelir. Bir kullanıcı bir kaynak talep ettiğinde, denetleyici önce yanıt verir. Kontrolör, kullanıcı talebini anlar ve gerekirse gerekli verileri talep eder.</w:t>
      </w:r>
      <w:r w:rsidR="000E096E">
        <w:t xml:space="preserve"> </w:t>
      </w:r>
      <w:r>
        <w:t>Örneğin, id = 3 olan bir müşteriye ulaşmak istiyor olun, kontrolör talebinizi alacak ve ardından CodeIgniter modellerinden 3 numaralı kaydı almasını isteyecektir. CodeIgniter modelleri, kaydı kontrol cihazına geri döndürecektir.</w:t>
      </w:r>
      <w:r w:rsidR="000E096E">
        <w:t xml:space="preserve"> </w:t>
      </w:r>
      <w:r>
        <w:t>Denetleyici daha sonra sonucu, onu insan tarafından okunabilir bir biçime biçimlendiren görünüme iletir. Daha sonra sonuçlar tarayıcıda kullanıcıya döndürülür.</w:t>
      </w:r>
      <w:r w:rsidR="000E096E">
        <w:t xml:space="preserve"> Şekil 3.2’de </w:t>
      </w:r>
      <w:r>
        <w:t xml:space="preserve">CodeIgniter'ın </w:t>
      </w:r>
      <w:r w:rsidR="000E096E">
        <w:t>çalışma prensibi</w:t>
      </w:r>
      <w:r>
        <w:t xml:space="preserve"> gösteri</w:t>
      </w:r>
      <w:r w:rsidR="000E096E">
        <w:t>lmiştir</w:t>
      </w:r>
      <w:r>
        <w:t>.</w:t>
      </w:r>
    </w:p>
    <w:p w14:paraId="4E65E5B7" w14:textId="2F15C061" w:rsidR="00B757DE" w:rsidRDefault="00B757DE" w:rsidP="00BF4F91">
      <w:pPr>
        <w:pStyle w:val="AnaParagrafYaziStiliSau"/>
      </w:pPr>
    </w:p>
    <w:p w14:paraId="6BD133C7" w14:textId="77777777" w:rsidR="00B757DE" w:rsidRDefault="00B757DE" w:rsidP="00BF4F91">
      <w:pPr>
        <w:pStyle w:val="AnaParagrafYaziStiliSau"/>
        <w:jc w:val="center"/>
      </w:pPr>
      <w:r>
        <w:drawing>
          <wp:inline distT="0" distB="0" distL="0" distR="0" wp14:anchorId="118F93E5" wp14:editId="3BA27E05">
            <wp:extent cx="2171700" cy="2388870"/>
            <wp:effectExtent l="0" t="0" r="0" b="0"/>
            <wp:docPr id="4" name="Resim 4" descr="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View Controll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4369" cy="2402806"/>
                    </a:xfrm>
                    <a:prstGeom prst="rect">
                      <a:avLst/>
                    </a:prstGeom>
                    <a:noFill/>
                    <a:ln>
                      <a:noFill/>
                    </a:ln>
                  </pic:spPr>
                </pic:pic>
              </a:graphicData>
            </a:graphic>
          </wp:inline>
        </w:drawing>
      </w:r>
    </w:p>
    <w:p w14:paraId="70822339" w14:textId="1FBCC270" w:rsidR="00B757DE" w:rsidRDefault="00B757DE" w:rsidP="00B757DE">
      <w:pPr>
        <w:pStyle w:val="ResimYazs"/>
        <w:jc w:val="center"/>
      </w:pPr>
      <w:bookmarkStart w:id="7" w:name="_Toc80984044"/>
      <w:r>
        <w:t xml:space="preserve">Şekil </w:t>
      </w:r>
      <w:r w:rsidR="00BA0CFC">
        <w:fldChar w:fldCharType="begin"/>
      </w:r>
      <w:r w:rsidR="00BA0CFC">
        <w:instrText xml:space="preserve"> STYLEREF 1 \s </w:instrText>
      </w:r>
      <w:r w:rsidR="00BA0CFC">
        <w:fldChar w:fldCharType="separate"/>
      </w:r>
      <w:r w:rsidR="005371B6">
        <w:t>3</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3</w:t>
      </w:r>
      <w:r w:rsidR="00BA0CFC">
        <w:fldChar w:fldCharType="end"/>
      </w:r>
      <w:r>
        <w:t>. CodeIgniter'ın Çalışma Prensibi</w:t>
      </w:r>
      <w:bookmarkEnd w:id="7"/>
    </w:p>
    <w:p w14:paraId="1704B9F2" w14:textId="77777777" w:rsidR="0016064C" w:rsidRDefault="0016064C" w:rsidP="00BF4F91">
      <w:pPr>
        <w:pStyle w:val="BolumIlkParagrafSau"/>
      </w:pPr>
    </w:p>
    <w:p w14:paraId="2B5E3E60" w14:textId="74073A49" w:rsidR="0016064C" w:rsidRPr="009436EE" w:rsidRDefault="000E096E" w:rsidP="00051ACD">
      <w:pPr>
        <w:pStyle w:val="AltBaslkSau"/>
      </w:pPr>
      <w:r>
        <w:t>MySQL</w:t>
      </w:r>
    </w:p>
    <w:p w14:paraId="5CDDB59C" w14:textId="77777777" w:rsidR="000E096E" w:rsidRDefault="000E096E" w:rsidP="00BF4F91">
      <w:pPr>
        <w:pStyle w:val="BolumIlkParagrafSau"/>
      </w:pPr>
    </w:p>
    <w:p w14:paraId="572111C5" w14:textId="674DBD22" w:rsidR="00B537E3" w:rsidRDefault="000E096E" w:rsidP="00BF4F91">
      <w:pPr>
        <w:pStyle w:val="AnaParagrafYaziStiliSau"/>
      </w:pPr>
      <w:r w:rsidRPr="000E096E">
        <w:t>Altı milyondan fazla sistemde yüklü bulunan çok kanallı (multi-threaded),</w:t>
      </w:r>
      <w:r>
        <w:t xml:space="preserve"> </w:t>
      </w:r>
      <w:r w:rsidRPr="000E096E">
        <w:t>çok kullanıcılı (multi-user), hızlı ve sağlam (robust) bir veritabanı yönetim sistemidir.</w:t>
      </w:r>
      <w:r>
        <w:t xml:space="preserve"> </w:t>
      </w:r>
      <w:r w:rsidRPr="000E096E">
        <w:t>MySQL veritabanı yönetim sisteminin kullanılmasının nedeni MySQL'in açık kaynak</w:t>
      </w:r>
      <w:r>
        <w:t xml:space="preserve"> </w:t>
      </w:r>
      <w:r w:rsidRPr="000E096E">
        <w:t>kodlu olması ve gelişmiş özelliklerindendir</w:t>
      </w:r>
      <w:r w:rsidR="00422661">
        <w:t xml:space="preserve"> [16]</w:t>
      </w:r>
      <w:r w:rsidRPr="000E096E">
        <w:t xml:space="preserve">. </w:t>
      </w:r>
    </w:p>
    <w:p w14:paraId="45D07B6F" w14:textId="77777777" w:rsidR="00B537E3" w:rsidRDefault="00B537E3" w:rsidP="00BF4F91">
      <w:pPr>
        <w:pStyle w:val="AnaParagrafYaziStiliSau"/>
      </w:pPr>
    </w:p>
    <w:p w14:paraId="5793A634" w14:textId="77777777" w:rsidR="00B537E3" w:rsidRDefault="00B537E3" w:rsidP="00BF4F91">
      <w:pPr>
        <w:pStyle w:val="AnaParagrafYaziStiliSau"/>
      </w:pPr>
    </w:p>
    <w:p w14:paraId="2025857D" w14:textId="77777777" w:rsidR="00B537E3" w:rsidRDefault="00B537E3" w:rsidP="00BF4F91">
      <w:pPr>
        <w:pStyle w:val="AnaParagrafYaziStiliSau"/>
      </w:pPr>
    </w:p>
    <w:p w14:paraId="5E2A8126" w14:textId="1333DAC6" w:rsidR="0016064C" w:rsidRDefault="000E096E" w:rsidP="00BF4F91">
      <w:pPr>
        <w:pStyle w:val="AnaParagrafYaziStiliSau"/>
      </w:pPr>
      <w:r w:rsidRPr="000E096E">
        <w:lastRenderedPageBreak/>
        <w:t>Bu özellikler şu şekilde sıralanabilir</w:t>
      </w:r>
      <w:r w:rsidR="00422661">
        <w:t xml:space="preserve"> [17]:</w:t>
      </w:r>
    </w:p>
    <w:p w14:paraId="0F40C803" w14:textId="30BC4FC5" w:rsidR="000E096E" w:rsidRPr="000E096E" w:rsidRDefault="000E096E" w:rsidP="00B537E3">
      <w:pPr>
        <w:pStyle w:val="BolumIlkParagrafSau"/>
        <w:numPr>
          <w:ilvl w:val="1"/>
          <w:numId w:val="28"/>
        </w:numPr>
        <w:spacing w:line="240" w:lineRule="auto"/>
      </w:pPr>
      <w:r w:rsidRPr="000E096E">
        <w:t>Çok hızlı, güvenilir ve kullanımı kolaydır.</w:t>
      </w:r>
    </w:p>
    <w:p w14:paraId="4345E15F" w14:textId="1B31E858" w:rsidR="000E096E" w:rsidRPr="000E096E" w:rsidRDefault="000E096E" w:rsidP="00B537E3">
      <w:pPr>
        <w:pStyle w:val="BolumIlkParagrafSau"/>
        <w:numPr>
          <w:ilvl w:val="1"/>
          <w:numId w:val="28"/>
        </w:numPr>
        <w:spacing w:line="240" w:lineRule="auto"/>
      </w:pPr>
      <w:r w:rsidRPr="000E096E">
        <w:t>Farklı platformlarda çalışabilmektedir.</w:t>
      </w:r>
    </w:p>
    <w:p w14:paraId="435D9C47" w14:textId="594D54B8" w:rsidR="000E096E" w:rsidRPr="000E096E" w:rsidRDefault="000E096E" w:rsidP="00B537E3">
      <w:pPr>
        <w:pStyle w:val="BolumIlkParagrafSau"/>
        <w:numPr>
          <w:ilvl w:val="1"/>
          <w:numId w:val="28"/>
        </w:numPr>
        <w:spacing w:line="240" w:lineRule="auto"/>
      </w:pPr>
      <w:r w:rsidRPr="000E096E">
        <w:t>Apache Web Sunucusu ve PHP ile veritabanı destekli web</w:t>
      </w:r>
      <w:r>
        <w:t xml:space="preserve"> </w:t>
      </w:r>
      <w:r w:rsidRPr="000E096E">
        <w:t>uygulamalarında çok yaygın olarak kullanılır.</w:t>
      </w:r>
    </w:p>
    <w:p w14:paraId="79412F53" w14:textId="14F68E5E" w:rsidR="000E096E" w:rsidRPr="000E096E" w:rsidRDefault="000E096E" w:rsidP="00B537E3">
      <w:pPr>
        <w:pStyle w:val="BolumIlkParagrafSau"/>
        <w:numPr>
          <w:ilvl w:val="1"/>
          <w:numId w:val="28"/>
        </w:numPr>
        <w:spacing w:line="240" w:lineRule="auto"/>
      </w:pPr>
      <w:r w:rsidRPr="000E096E">
        <w:t>Birden fazla işlemci ile kolaylıkla çalışabilmektedir.</w:t>
      </w:r>
    </w:p>
    <w:p w14:paraId="54C173B2" w14:textId="2DB20916" w:rsidR="000E096E" w:rsidRPr="000E096E" w:rsidRDefault="000E096E" w:rsidP="00B537E3">
      <w:pPr>
        <w:pStyle w:val="BolumIlkParagrafSau"/>
        <w:numPr>
          <w:ilvl w:val="1"/>
          <w:numId w:val="28"/>
        </w:numPr>
        <w:spacing w:line="240" w:lineRule="auto"/>
      </w:pPr>
      <w:r w:rsidRPr="000E096E">
        <w:t>60.000'in üzerinde tablo, 50.000.000’dan fazla kayıt tutabilmektedir.</w:t>
      </w:r>
    </w:p>
    <w:p w14:paraId="1C8046E9" w14:textId="5B5817D9" w:rsidR="000E096E" w:rsidRPr="000E096E" w:rsidRDefault="000E096E" w:rsidP="00B537E3">
      <w:pPr>
        <w:pStyle w:val="BolumIlkParagrafSau"/>
        <w:numPr>
          <w:ilvl w:val="1"/>
          <w:numId w:val="28"/>
        </w:numPr>
        <w:spacing w:line="240" w:lineRule="auto"/>
      </w:pPr>
      <w:r w:rsidRPr="000E096E">
        <w:t>5.000.000.000'dan dan fazla satır barındırabilmektedir.</w:t>
      </w:r>
    </w:p>
    <w:p w14:paraId="002D2AEC" w14:textId="5D97CD27" w:rsidR="000E096E" w:rsidRPr="000E096E" w:rsidRDefault="000E096E" w:rsidP="00B537E3">
      <w:pPr>
        <w:pStyle w:val="BolumIlkParagrafSau"/>
        <w:numPr>
          <w:ilvl w:val="1"/>
          <w:numId w:val="28"/>
        </w:numPr>
        <w:spacing w:line="240" w:lineRule="auto"/>
      </w:pPr>
      <w:r w:rsidRPr="000E096E">
        <w:t>Tabloların kontrolü, optimizasyonu ve tamiri hızlı bir biçimde yapılabilmektedir.</w:t>
      </w:r>
    </w:p>
    <w:p w14:paraId="072BABDE" w14:textId="5C1C629C" w:rsidR="000E096E" w:rsidRDefault="000E096E" w:rsidP="00B537E3">
      <w:pPr>
        <w:pStyle w:val="BolumIlkParagrafSau"/>
        <w:numPr>
          <w:ilvl w:val="1"/>
          <w:numId w:val="28"/>
        </w:numPr>
        <w:spacing w:line="240" w:lineRule="auto"/>
      </w:pPr>
      <w:r w:rsidRPr="000E096E">
        <w:t>Farklı karakter setlerini desteklemektedir</w:t>
      </w:r>
      <w:r>
        <w:t>.</w:t>
      </w:r>
    </w:p>
    <w:p w14:paraId="47FFDC74" w14:textId="77777777" w:rsidR="00441C3D" w:rsidRDefault="00441C3D" w:rsidP="00BF4F91">
      <w:pPr>
        <w:pStyle w:val="BolumIlkParagrafSau"/>
      </w:pPr>
    </w:p>
    <w:p w14:paraId="7D768466" w14:textId="45C4EFA7" w:rsidR="00441C3D" w:rsidRDefault="00441C3D" w:rsidP="00051ACD">
      <w:pPr>
        <w:pStyle w:val="AltBaslkSau"/>
      </w:pPr>
      <w:r>
        <w:t>Apache Web Sunucusu</w:t>
      </w:r>
    </w:p>
    <w:p w14:paraId="2F2AAFC3" w14:textId="77777777" w:rsidR="00441C3D" w:rsidRPr="00441C3D" w:rsidRDefault="00441C3D" w:rsidP="00BF4F91">
      <w:pPr>
        <w:pStyle w:val="AnaParagrafYaziStiliSau"/>
      </w:pPr>
    </w:p>
    <w:p w14:paraId="26C8954E" w14:textId="4D1C55E5" w:rsidR="0016064C" w:rsidRDefault="00441C3D" w:rsidP="00BF4F91">
      <w:pPr>
        <w:pStyle w:val="AnaParagrafYaziStiliSau"/>
      </w:pPr>
      <w:r>
        <w:t>Geliştirilen yazılımda web sunucusu olarak Apache kullanılmıştır. Apache; güçlü, sağlam, yetenekli ve esnek bir HTTP (Hyper Text Transfer Protocol) sunucusudur. Açık kaynak kodlu bir yazılımdır. Web sunucusu; internette herhangi bir adrese bağlanıldığında, bu isim altında yer alan sayfaları gönderen yazılımdır. Unix, Linux, Windows işletim sistemleri üzerinde çalışabilir. Genelde her ay yenilenerek yeni sürümleri dağıtılmaktadır. İnternet’in genişlemesinde ve yayılmasında anahtar rol oynamıştır. Günümüzde en yaygın olarak kullanılan web sunucusudur</w:t>
      </w:r>
      <w:r w:rsidR="00422661">
        <w:t xml:space="preserve">. </w:t>
      </w:r>
      <w:r>
        <w:t>PHP ve MySQL Apache üzerinde çalıştığı için bu web sunucusu tercih edilmiştir</w:t>
      </w:r>
      <w:r w:rsidR="00422661">
        <w:t xml:space="preserve"> [12]</w:t>
      </w:r>
      <w:r>
        <w:t>.</w:t>
      </w:r>
    </w:p>
    <w:p w14:paraId="70C358BE" w14:textId="17ADDF74" w:rsidR="00441C3D" w:rsidRDefault="00441C3D" w:rsidP="00441C3D">
      <w:pPr>
        <w:spacing w:after="0" w:line="360" w:lineRule="auto"/>
        <w:rPr>
          <w:rFonts w:ascii="Times New Roman" w:eastAsia="Times New Roman" w:hAnsi="Times New Roman"/>
          <w:kern w:val="0"/>
          <w:sz w:val="24"/>
          <w:szCs w:val="24"/>
          <w:lang w:eastAsia="tr-TR"/>
        </w:rPr>
      </w:pPr>
    </w:p>
    <w:p w14:paraId="45EF0DB0" w14:textId="77777777" w:rsidR="00441C3D" w:rsidRDefault="00441C3D" w:rsidP="00051ACD">
      <w:pPr>
        <w:pStyle w:val="AltBaslkSau"/>
      </w:pPr>
      <w:r>
        <w:t>WAMP</w:t>
      </w:r>
    </w:p>
    <w:p w14:paraId="7EECE3F0" w14:textId="77777777" w:rsidR="00441C3D" w:rsidRDefault="00441C3D" w:rsidP="00BF4F91">
      <w:pPr>
        <w:pStyle w:val="AnaParagrafYaziStiliSau"/>
      </w:pPr>
    </w:p>
    <w:p w14:paraId="60F16792" w14:textId="48E36F42" w:rsidR="00441C3D" w:rsidRDefault="00441C3D" w:rsidP="00BF4F91">
      <w:pPr>
        <w:pStyle w:val="AnaParagrafYaziStiliSau"/>
      </w:pPr>
      <w:r w:rsidRPr="00441C3D">
        <w:t>WAMP, Windows işletim sistemi üzerinde Apache HTTP Sunucusu, MySQL ve PHP kurulumunu bir arada sunan bir tümleşik sistem yazılımıdır. Kurulumları otomatik yaptığı gibi açık kaynak olarak geliştirilen bu sistemin düzenlenmesi de mümkündür. WAMP ismi; Windows, Apache, MySQL, PHP platformlarının baş harflerinden gelmektedir</w:t>
      </w:r>
      <w:r w:rsidR="00DB3C5A">
        <w:t xml:space="preserve"> [18]</w:t>
      </w:r>
      <w:r w:rsidRPr="00441C3D">
        <w:t xml:space="preserve">. </w:t>
      </w:r>
    </w:p>
    <w:p w14:paraId="4F786957" w14:textId="1766BAD3" w:rsidR="00441C3D" w:rsidRDefault="00441C3D" w:rsidP="00441C3D">
      <w:pPr>
        <w:spacing w:after="0" w:line="360" w:lineRule="auto"/>
        <w:rPr>
          <w:rFonts w:ascii="Times New Roman" w:eastAsia="Times New Roman" w:hAnsi="Times New Roman"/>
          <w:kern w:val="0"/>
          <w:sz w:val="24"/>
          <w:szCs w:val="24"/>
          <w:lang w:eastAsia="tr-TR"/>
        </w:rPr>
      </w:pPr>
    </w:p>
    <w:p w14:paraId="5B19E46D" w14:textId="77777777" w:rsidR="00DB3C5A" w:rsidRDefault="00DB3C5A" w:rsidP="00441C3D">
      <w:pPr>
        <w:spacing w:after="0" w:line="360" w:lineRule="auto"/>
        <w:rPr>
          <w:rFonts w:ascii="Times New Roman" w:eastAsia="Times New Roman" w:hAnsi="Times New Roman"/>
          <w:kern w:val="0"/>
          <w:sz w:val="24"/>
          <w:szCs w:val="24"/>
          <w:lang w:eastAsia="tr-TR"/>
        </w:rPr>
      </w:pPr>
    </w:p>
    <w:p w14:paraId="41F1B280" w14:textId="4D4DC067" w:rsidR="00A5369D" w:rsidRDefault="00A5369D" w:rsidP="00051ACD">
      <w:pPr>
        <w:pStyle w:val="AltBaslkSau"/>
      </w:pPr>
      <w:r w:rsidRPr="00A5369D">
        <w:lastRenderedPageBreak/>
        <w:t>JavaScript</w:t>
      </w:r>
    </w:p>
    <w:p w14:paraId="3AFC1236" w14:textId="77777777" w:rsidR="00A5369D" w:rsidRDefault="00A5369D" w:rsidP="00A5369D">
      <w:pPr>
        <w:spacing w:after="0" w:line="240" w:lineRule="auto"/>
        <w:rPr>
          <w:rFonts w:ascii="Times New Roman" w:eastAsia="Times New Roman" w:hAnsi="Times New Roman"/>
          <w:kern w:val="0"/>
          <w:sz w:val="24"/>
          <w:szCs w:val="24"/>
          <w:lang w:eastAsia="tr-TR"/>
        </w:rPr>
      </w:pPr>
    </w:p>
    <w:p w14:paraId="3327D059" w14:textId="420A957F" w:rsidR="00441C3D" w:rsidRDefault="00A5369D" w:rsidP="00BF4F91">
      <w:pPr>
        <w:pStyle w:val="AnaParagrafYaziStiliSau"/>
      </w:pPr>
      <w:r w:rsidRPr="00A5369D">
        <w:t>JavaScript dili başlangıçta sadece istemci isteklerini (client-side)</w:t>
      </w:r>
      <w:r>
        <w:t xml:space="preserve"> </w:t>
      </w:r>
      <w:r w:rsidRPr="00A5369D">
        <w:t xml:space="preserve">yorumlamakta </w:t>
      </w:r>
      <w:r>
        <w:t>k</w:t>
      </w:r>
      <w:r w:rsidRPr="00A5369D">
        <w:t>ullanılan bir dildir</w:t>
      </w:r>
      <w:r w:rsidR="00DB3C5A">
        <w:t xml:space="preserve">. </w:t>
      </w:r>
      <w:r w:rsidRPr="00A5369D">
        <w:t>Aralık 1995 tarihinde, C dilinin</w:t>
      </w:r>
      <w:r>
        <w:t xml:space="preserve"> </w:t>
      </w:r>
      <w:r w:rsidRPr="00A5369D">
        <w:t>Netscape 2.0 versiyonuna uyarlanmış hali diyebileceğimiz JavaScript web sayfalarında</w:t>
      </w:r>
      <w:r>
        <w:t xml:space="preserve"> </w:t>
      </w:r>
      <w:r w:rsidRPr="00A5369D">
        <w:t>dinamik içerik sağlamak ya da kullanıcıyla iletişim kurmak için kullanılmaktadır. Java</w:t>
      </w:r>
      <w:r>
        <w:t xml:space="preserve"> </w:t>
      </w:r>
      <w:r w:rsidRPr="00A5369D">
        <w:t>dilinden farklı bir dildir. Kullanıcının tarayıcısı üzerinde çalıştığı için sunucuya yük</w:t>
      </w:r>
      <w:r>
        <w:t xml:space="preserve"> </w:t>
      </w:r>
      <w:r w:rsidRPr="00A5369D">
        <w:t>getirmemektedir. Yazılımda verilerin girilip girilmediğini kontrol etmek, seçilen derse</w:t>
      </w:r>
      <w:r>
        <w:t xml:space="preserve"> </w:t>
      </w:r>
      <w:r w:rsidRPr="00A5369D">
        <w:t>göre çoktan seçmeli soruların seçenek sayısını getirmek ve seçilen soru tipine göre soru</w:t>
      </w:r>
      <w:r>
        <w:t xml:space="preserve"> </w:t>
      </w:r>
      <w:r w:rsidRPr="00A5369D">
        <w:t>yazma ekranının getirilmesi için JavaScript dili kullanılmıştır</w:t>
      </w:r>
      <w:r w:rsidR="00DB3C5A">
        <w:t xml:space="preserve"> [19]</w:t>
      </w:r>
      <w:r w:rsidRPr="00A5369D">
        <w:t>.</w:t>
      </w:r>
    </w:p>
    <w:p w14:paraId="21DE5EBE" w14:textId="77777777" w:rsidR="00024C57" w:rsidRDefault="00024C57" w:rsidP="00BF4F91">
      <w:pPr>
        <w:pStyle w:val="AnaParagrafYaziStiliSau"/>
      </w:pPr>
    </w:p>
    <w:p w14:paraId="16ABC209" w14:textId="07B88E21" w:rsidR="00441C3D" w:rsidRDefault="00441C3D" w:rsidP="00051ACD">
      <w:pPr>
        <w:pStyle w:val="AltBaslkSau"/>
      </w:pPr>
      <w:r>
        <w:t>Bootstrap</w:t>
      </w:r>
    </w:p>
    <w:p w14:paraId="4E3140DC" w14:textId="52920C97" w:rsidR="00441C3D" w:rsidRDefault="00441C3D" w:rsidP="00BF4F91">
      <w:pPr>
        <w:pStyle w:val="AnaParagrafYaziStiliSau"/>
      </w:pPr>
    </w:p>
    <w:p w14:paraId="47F9E06F" w14:textId="7289C7EF" w:rsidR="00441C3D" w:rsidRDefault="00441C3D" w:rsidP="00BF4F91">
      <w:pPr>
        <w:pStyle w:val="AnaParagrafYaziStiliSau"/>
      </w:pPr>
      <w:r w:rsidRPr="00441C3D">
        <w:t>Twitter Bootstrap (ya da kısaca Bootstrap) açık kaynak kodlu, web sayfaları veya uygulamaları geliştirmek için kullanılabilecek araçlar bütünü ve önyüz çatısı. Bootstrap, web sayfaları veya uygulamalarında kullanılabilecek, HTML ve CSS tabanlı tasarım şablonlarını içerir. Bu şablonlar form, navigasyon çubuğu, buton gibi arayüz bileşenleri oluşturmakta kullanılabilmektedir</w:t>
      </w:r>
      <w:r>
        <w:t xml:space="preserve"> [</w:t>
      </w:r>
      <w:r w:rsidR="004342B7">
        <w:t>20</w:t>
      </w:r>
      <w:r>
        <w:t>]</w:t>
      </w:r>
      <w:r w:rsidRPr="00441C3D">
        <w:t>.</w:t>
      </w:r>
      <w:r w:rsidR="007B10B0">
        <w:t xml:space="preserve"> Projede Infinity isimli (</w:t>
      </w:r>
      <w:r w:rsidR="007B10B0" w:rsidRPr="007B10B0">
        <w:t>http://envato.rathemes.com/infinity/default/index.html</w:t>
      </w:r>
      <w:r w:rsidR="007B10B0">
        <w:t xml:space="preserve">) </w:t>
      </w:r>
      <w:r w:rsidR="007B10B0" w:rsidRPr="00441C3D">
        <w:t>Bootstrap</w:t>
      </w:r>
      <w:r w:rsidR="007B10B0">
        <w:t xml:space="preserve"> tema kullanılmıştır. Kullanılan temaya ait görsel Şekil 3.3’de görülmektedir.</w:t>
      </w:r>
    </w:p>
    <w:p w14:paraId="366B2C2D" w14:textId="488A8EF1" w:rsidR="007B10B0" w:rsidRDefault="007B10B0" w:rsidP="00BF4F91">
      <w:pPr>
        <w:pStyle w:val="AnaParagrafYaziStiliSau"/>
      </w:pPr>
    </w:p>
    <w:p w14:paraId="3180E3FF" w14:textId="77777777" w:rsidR="007B10B0" w:rsidRDefault="007B10B0" w:rsidP="00BF4F91">
      <w:pPr>
        <w:pStyle w:val="AnaParagrafYaziStiliSau"/>
      </w:pPr>
      <w:r>
        <w:drawing>
          <wp:inline distT="0" distB="0" distL="0" distR="0" wp14:anchorId="4F23BBAC" wp14:editId="23B4D07E">
            <wp:extent cx="5219700" cy="247967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479675"/>
                    </a:xfrm>
                    <a:prstGeom prst="rect">
                      <a:avLst/>
                    </a:prstGeom>
                    <a:noFill/>
                    <a:ln>
                      <a:noFill/>
                    </a:ln>
                  </pic:spPr>
                </pic:pic>
              </a:graphicData>
            </a:graphic>
          </wp:inline>
        </w:drawing>
      </w:r>
    </w:p>
    <w:p w14:paraId="069A902A" w14:textId="5DECEE65" w:rsidR="007B10B0" w:rsidRPr="00441C3D" w:rsidRDefault="007B10B0" w:rsidP="007B10B0">
      <w:pPr>
        <w:pStyle w:val="ResimYazs"/>
        <w:jc w:val="center"/>
      </w:pPr>
      <w:bookmarkStart w:id="8" w:name="_Toc80984045"/>
      <w:r>
        <w:t xml:space="preserve">Şekil </w:t>
      </w:r>
      <w:r w:rsidR="00BA0CFC">
        <w:fldChar w:fldCharType="begin"/>
      </w:r>
      <w:r w:rsidR="00BA0CFC">
        <w:instrText xml:space="preserve"> STYLEREF 1 \s </w:instrText>
      </w:r>
      <w:r w:rsidR="00BA0CFC">
        <w:fldChar w:fldCharType="separate"/>
      </w:r>
      <w:r w:rsidR="005371B6">
        <w:t>3</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4</w:t>
      </w:r>
      <w:r w:rsidR="00BA0CFC">
        <w:fldChar w:fldCharType="end"/>
      </w:r>
      <w:r>
        <w:t xml:space="preserve">. </w:t>
      </w:r>
      <w:r w:rsidRPr="00872EFF">
        <w:t>Infinity Bootstrap Tema Arayüzü</w:t>
      </w:r>
      <w:bookmarkEnd w:id="8"/>
    </w:p>
    <w:p w14:paraId="2BCDC9CA" w14:textId="77777777" w:rsidR="00441C3D" w:rsidRDefault="00441C3D" w:rsidP="00BF4F91">
      <w:pPr>
        <w:pStyle w:val="AnaParagrafYaziStiliSau"/>
      </w:pPr>
    </w:p>
    <w:p w14:paraId="52C4A567" w14:textId="7AF478C9" w:rsidR="00441C3D" w:rsidRDefault="000D0A04" w:rsidP="00051ACD">
      <w:pPr>
        <w:pStyle w:val="AltBaslkSau"/>
      </w:pPr>
      <w:r>
        <w:lastRenderedPageBreak/>
        <w:t>JetBrains P</w:t>
      </w:r>
      <w:r w:rsidR="00A402DA">
        <w:t>hp</w:t>
      </w:r>
      <w:r>
        <w:t>Storm</w:t>
      </w:r>
    </w:p>
    <w:p w14:paraId="337F190A" w14:textId="2DF06E06" w:rsidR="000D0A04" w:rsidRDefault="000D0A04" w:rsidP="00BF4F91">
      <w:pPr>
        <w:pStyle w:val="AnaParagrafYaziStiliSau"/>
      </w:pPr>
    </w:p>
    <w:p w14:paraId="7BB9AA67" w14:textId="5DD46870" w:rsidR="000D0A04" w:rsidRDefault="000D0A04" w:rsidP="00B537E3">
      <w:pPr>
        <w:pStyle w:val="AnaParagrafYaziStiliSau"/>
      </w:pPr>
      <w:r>
        <w:t>JetBrains PhpStorm ücretli, çapraz platform bir PHP tümleşik geliştirme ortamıdır (IDE). Altyapı olarak yine JetBrains firması tarafından geliştirilen IntelliJ IDEA platformunu kullanır. PHPStorm bir PHP geliştirme aracı olmasına rağmen Javascript, HTML, CSS, LESS, SASS, CoffeeScript vb. web teknolojileri için de geliştirme ortamı sunmaktadır. PhpStorm'un kod tamamlama rutinleri PHP 5.3, 5.4, 5.5, 5.6, 7 ve 7.1 versiyonlarını destekler</w:t>
      </w:r>
      <w:r w:rsidR="004E0588">
        <w:t xml:space="preserve"> </w:t>
      </w:r>
      <w:r w:rsidR="00B537E3">
        <w:t>[</w:t>
      </w:r>
      <w:r w:rsidR="004E0588">
        <w:t>21</w:t>
      </w:r>
      <w:r w:rsidR="00B537E3">
        <w:t>].</w:t>
      </w:r>
    </w:p>
    <w:p w14:paraId="59BC05DB" w14:textId="1D397A01" w:rsidR="002B7BE3" w:rsidRDefault="002B7BE3" w:rsidP="00B537E3">
      <w:pPr>
        <w:pStyle w:val="AnaParagrafYaziStiliSau"/>
      </w:pPr>
    </w:p>
    <w:p w14:paraId="528F2AE3" w14:textId="77777777" w:rsidR="002B7BE3" w:rsidRDefault="002B7BE3" w:rsidP="002B7BE3">
      <w:pPr>
        <w:pStyle w:val="AnaParagrafYaziStiliSau"/>
        <w:keepNext/>
        <w:jc w:val="center"/>
      </w:pPr>
      <w:r>
        <w:drawing>
          <wp:inline distT="0" distB="0" distL="0" distR="0" wp14:anchorId="24153E3C" wp14:editId="298CB73F">
            <wp:extent cx="3219510" cy="1980000"/>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9510" cy="1980000"/>
                    </a:xfrm>
                    <a:prstGeom prst="rect">
                      <a:avLst/>
                    </a:prstGeom>
                    <a:noFill/>
                  </pic:spPr>
                </pic:pic>
              </a:graphicData>
            </a:graphic>
          </wp:inline>
        </w:drawing>
      </w:r>
    </w:p>
    <w:p w14:paraId="410A2ADD" w14:textId="7F0735E6" w:rsidR="002B7BE3" w:rsidRDefault="002B7BE3" w:rsidP="002B7BE3">
      <w:pPr>
        <w:pStyle w:val="ResimYazs"/>
        <w:jc w:val="center"/>
      </w:pPr>
      <w:bookmarkStart w:id="9" w:name="_Toc80984046"/>
      <w:r>
        <w:t xml:space="preserve">Şekil </w:t>
      </w:r>
      <w:r w:rsidR="00BA0CFC">
        <w:fldChar w:fldCharType="begin"/>
      </w:r>
      <w:r w:rsidR="00BA0CFC">
        <w:instrText xml:space="preserve"> STYLEREF 1 \s </w:instrText>
      </w:r>
      <w:r w:rsidR="00BA0CFC">
        <w:fldChar w:fldCharType="separate"/>
      </w:r>
      <w:r w:rsidR="005371B6">
        <w:t>3</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5</w:t>
      </w:r>
      <w:r w:rsidR="00BA0CFC">
        <w:fldChar w:fldCharType="end"/>
      </w:r>
      <w:r>
        <w:t xml:space="preserve">. </w:t>
      </w:r>
      <w:r w:rsidRPr="00E97F4A">
        <w:t>JetBrains PhpStorm</w:t>
      </w:r>
      <w:r>
        <w:t xml:space="preserve"> Arayüzü</w:t>
      </w:r>
      <w:bookmarkEnd w:id="9"/>
    </w:p>
    <w:p w14:paraId="185A0D8B" w14:textId="77777777" w:rsidR="002B7BE3" w:rsidRPr="002B7BE3" w:rsidRDefault="002B7BE3" w:rsidP="002B7BE3">
      <w:pPr>
        <w:rPr>
          <w:lang w:eastAsia="tr-TR"/>
        </w:rPr>
      </w:pPr>
    </w:p>
    <w:p w14:paraId="50DB28EF" w14:textId="5C1C6CDA" w:rsidR="00B537E3" w:rsidRDefault="002B7BE3" w:rsidP="002B7BE3">
      <w:pPr>
        <w:pStyle w:val="AltBaslkSau"/>
      </w:pPr>
      <w:r>
        <w:t>JetBrains DataGrip</w:t>
      </w:r>
    </w:p>
    <w:p w14:paraId="4988BD36" w14:textId="77777777" w:rsidR="002B7BE3" w:rsidRPr="002B7BE3" w:rsidRDefault="002B7BE3" w:rsidP="002B7BE3">
      <w:pPr>
        <w:pStyle w:val="AnaParagrafYaziStiliSau"/>
      </w:pPr>
    </w:p>
    <w:p w14:paraId="3F668EBB" w14:textId="5A9CCD40" w:rsidR="002B7BE3" w:rsidRDefault="002B7BE3" w:rsidP="002B7BE3">
      <w:pPr>
        <w:pStyle w:val="AnaParagrafYaziStiliSau"/>
      </w:pPr>
      <w:r w:rsidRPr="002B7BE3">
        <w:t>DataGrip, geliştiriciler için bir veritabanı yönetim ortamıdır. Veritabanlarını sorgulamak, oluşturmak ve yönetmek için tasarlanmıştır. Veritabanları yerel olarak, bir sunucuda veya bulutta çalışabilir. MySQL, PostgreSQL, Microsoft SQL Server, Oracle ve daha fazlasını destekler</w:t>
      </w:r>
      <w:r>
        <w:t xml:space="preserve"> [</w:t>
      </w:r>
      <w:r w:rsidR="004E0588">
        <w:t>22</w:t>
      </w:r>
      <w:r>
        <w:t>]</w:t>
      </w:r>
      <w:r w:rsidRPr="002B7BE3">
        <w:t>.</w:t>
      </w:r>
    </w:p>
    <w:p w14:paraId="2EEB146C" w14:textId="77777777" w:rsidR="002B7BE3" w:rsidRDefault="002B7BE3" w:rsidP="002B7BE3">
      <w:pPr>
        <w:pStyle w:val="AnaParagrafYaziStiliSau"/>
        <w:keepNext/>
        <w:jc w:val="center"/>
      </w:pPr>
      <w:r>
        <w:drawing>
          <wp:inline distT="0" distB="0" distL="0" distR="0" wp14:anchorId="2804F57E" wp14:editId="091A029B">
            <wp:extent cx="2701302" cy="19080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1302" cy="1908000"/>
                    </a:xfrm>
                    <a:prstGeom prst="rect">
                      <a:avLst/>
                    </a:prstGeom>
                    <a:noFill/>
                    <a:ln>
                      <a:noFill/>
                    </a:ln>
                  </pic:spPr>
                </pic:pic>
              </a:graphicData>
            </a:graphic>
          </wp:inline>
        </w:drawing>
      </w:r>
    </w:p>
    <w:p w14:paraId="2C729939" w14:textId="34DFF2BD" w:rsidR="002B7BE3" w:rsidRPr="002B7BE3" w:rsidRDefault="002B7BE3" w:rsidP="002B7BE3">
      <w:pPr>
        <w:pStyle w:val="ResimYazs"/>
        <w:jc w:val="center"/>
      </w:pPr>
      <w:bookmarkStart w:id="10" w:name="_Toc80984047"/>
      <w:r>
        <w:t xml:space="preserve">Şekil </w:t>
      </w:r>
      <w:r w:rsidR="00BA0CFC">
        <w:fldChar w:fldCharType="begin"/>
      </w:r>
      <w:r w:rsidR="00BA0CFC">
        <w:instrText xml:space="preserve"> STYLEREF 1 \s </w:instrText>
      </w:r>
      <w:r w:rsidR="00BA0CFC">
        <w:fldChar w:fldCharType="separate"/>
      </w:r>
      <w:r w:rsidR="005371B6">
        <w:t>3</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6</w:t>
      </w:r>
      <w:r w:rsidR="00BA0CFC">
        <w:fldChar w:fldCharType="end"/>
      </w:r>
      <w:r>
        <w:t>. JetBrains DataGrip Arayüzü</w:t>
      </w:r>
      <w:bookmarkEnd w:id="10"/>
    </w:p>
    <w:p w14:paraId="48F271CF" w14:textId="2F1915BB" w:rsidR="00024C57" w:rsidRPr="00441C3D" w:rsidRDefault="00024C57" w:rsidP="00BF4F91">
      <w:pPr>
        <w:pStyle w:val="AnaParagrafYaziStiliSau"/>
        <w:sectPr w:rsidR="00024C57" w:rsidRPr="00441C3D" w:rsidSect="002977DD">
          <w:pgSz w:w="11906" w:h="16838"/>
          <w:pgMar w:top="1701" w:right="1843" w:bottom="1418" w:left="1843" w:header="708" w:footer="708" w:gutter="0"/>
          <w:cols w:space="708"/>
          <w:titlePg/>
          <w:docGrid w:linePitch="360"/>
        </w:sectPr>
      </w:pPr>
    </w:p>
    <w:bookmarkEnd w:id="3"/>
    <w:p w14:paraId="6BA17C08" w14:textId="684DC6A4" w:rsidR="0016064C" w:rsidRPr="009436EE" w:rsidRDefault="00BE616D" w:rsidP="0016064C">
      <w:pPr>
        <w:pStyle w:val="Balk1"/>
        <w:tabs>
          <w:tab w:val="left" w:pos="1418"/>
        </w:tabs>
        <w:ind w:left="1418" w:hanging="1418"/>
      </w:pPr>
      <w:r>
        <w:lastRenderedPageBreak/>
        <w:t>SORU HAVUZU YAZILIMININ GELİŞTİRİLMESİ</w:t>
      </w:r>
    </w:p>
    <w:p w14:paraId="2D203D76"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48E2A9C3"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3A978C23" w14:textId="77777777" w:rsidR="0016064C" w:rsidRPr="009436EE" w:rsidRDefault="0016064C" w:rsidP="0016064C">
      <w:pPr>
        <w:spacing w:after="0" w:line="240" w:lineRule="auto"/>
        <w:jc w:val="both"/>
        <w:rPr>
          <w:rFonts w:ascii="Times New Roman" w:eastAsia="Times New Roman" w:hAnsi="Times New Roman"/>
          <w:kern w:val="0"/>
          <w:sz w:val="24"/>
          <w:szCs w:val="24"/>
          <w:lang w:eastAsia="tr-TR"/>
        </w:rPr>
      </w:pPr>
    </w:p>
    <w:p w14:paraId="62E7DC93" w14:textId="118574C4" w:rsidR="0016064C" w:rsidRDefault="00FB3F71" w:rsidP="00BF4F91">
      <w:pPr>
        <w:pStyle w:val="AnaParagrafYaziStiliSau"/>
      </w:pPr>
      <w:r>
        <w:t xml:space="preserve">Çalısmamızın bu bölümünde, proje kapsamında geliştirilen yazılımın geliştirilmesi süreci ve yazılımın bileşenleri hakkında bilgi verilmiştir. Yazılım geliştirilmesi sürecinde UML metodolijisinin adımları tek tek </w:t>
      </w:r>
      <w:r w:rsidR="007814BB">
        <w:t>uygulanmıştır</w:t>
      </w:r>
      <w:r>
        <w:t>.</w:t>
      </w:r>
    </w:p>
    <w:p w14:paraId="7405E6A4" w14:textId="77777777" w:rsidR="0016064C" w:rsidRPr="009436EE" w:rsidRDefault="0016064C" w:rsidP="00BF4F91">
      <w:pPr>
        <w:pStyle w:val="AnaParagrafYaziStiliSau"/>
      </w:pPr>
    </w:p>
    <w:p w14:paraId="216E095B" w14:textId="46E31ABC" w:rsidR="0016064C" w:rsidRPr="009436EE" w:rsidRDefault="0016064C" w:rsidP="00051ACD">
      <w:pPr>
        <w:pStyle w:val="AltBaslkSau"/>
      </w:pPr>
      <w:r>
        <w:t>Veri</w:t>
      </w:r>
      <w:r w:rsidR="00C43E56">
        <w:t>tabanı Mimarisi</w:t>
      </w:r>
    </w:p>
    <w:p w14:paraId="1569B191" w14:textId="77777777" w:rsidR="0016064C" w:rsidRPr="009436EE" w:rsidRDefault="0016064C" w:rsidP="00BF4F91">
      <w:pPr>
        <w:pStyle w:val="AnaParagrafYaziStiliSau"/>
      </w:pPr>
    </w:p>
    <w:p w14:paraId="12CDC26C" w14:textId="06465E4D" w:rsidR="0071327A" w:rsidRDefault="002D1726" w:rsidP="0071327A">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Soru Havuzu Yazılımı kullanıcı yönetim sistemine sahip, içerisinde çeşitli modülleri barındıran ve </w:t>
      </w:r>
      <w:r w:rsidR="0071327A">
        <w:rPr>
          <w:rFonts w:ascii="Times New Roman" w:eastAsia="Times New Roman" w:hAnsi="Times New Roman"/>
          <w:kern w:val="0"/>
          <w:sz w:val="24"/>
          <w:szCs w:val="24"/>
          <w:lang w:eastAsia="tr-TR"/>
        </w:rPr>
        <w:t xml:space="preserve">test sınavlarında </w:t>
      </w:r>
      <w:r>
        <w:rPr>
          <w:rFonts w:ascii="Times New Roman" w:eastAsia="Times New Roman" w:hAnsi="Times New Roman"/>
          <w:kern w:val="0"/>
          <w:sz w:val="24"/>
          <w:szCs w:val="24"/>
          <w:lang w:eastAsia="tr-TR"/>
        </w:rPr>
        <w:t>kullanılmak üzere hazırlanan</w:t>
      </w:r>
      <w:r w:rsidR="0071327A">
        <w:rPr>
          <w:rFonts w:ascii="Times New Roman" w:eastAsia="Times New Roman" w:hAnsi="Times New Roman"/>
          <w:kern w:val="0"/>
          <w:sz w:val="24"/>
          <w:szCs w:val="24"/>
          <w:lang w:eastAsia="tr-TR"/>
        </w:rPr>
        <w:t xml:space="preserve"> çoktan seçmeli </w:t>
      </w:r>
      <w:r>
        <w:rPr>
          <w:rFonts w:ascii="Times New Roman" w:eastAsia="Times New Roman" w:hAnsi="Times New Roman"/>
          <w:kern w:val="0"/>
          <w:sz w:val="24"/>
          <w:szCs w:val="24"/>
          <w:lang w:eastAsia="tr-TR"/>
        </w:rPr>
        <w:t xml:space="preserve">soruların </w:t>
      </w:r>
      <w:r w:rsidR="0071327A">
        <w:rPr>
          <w:rFonts w:ascii="Times New Roman" w:eastAsia="Times New Roman" w:hAnsi="Times New Roman"/>
          <w:kern w:val="0"/>
          <w:sz w:val="24"/>
          <w:szCs w:val="24"/>
          <w:lang w:eastAsia="tr-TR"/>
        </w:rPr>
        <w:t xml:space="preserve">dijital olarak saklandığı ve gerektiğinde sorulara ulaşılabildiği bir yazılımdır. Bu nedenle yazılımın veritabanı birçok tablodan ve bu tablolar arası ilişkilerden oluşmaktadır. Yazılımın Veritabanı mimarisi aşağıda Şekil </w:t>
      </w:r>
      <w:r w:rsidR="006D5BA9">
        <w:rPr>
          <w:rFonts w:ascii="Times New Roman" w:eastAsia="Times New Roman" w:hAnsi="Times New Roman"/>
          <w:kern w:val="0"/>
          <w:sz w:val="24"/>
          <w:szCs w:val="24"/>
          <w:lang w:eastAsia="tr-TR"/>
        </w:rPr>
        <w:t>4.1’</w:t>
      </w:r>
      <w:r w:rsidR="0071327A">
        <w:rPr>
          <w:rFonts w:ascii="Times New Roman" w:eastAsia="Times New Roman" w:hAnsi="Times New Roman"/>
          <w:kern w:val="0"/>
          <w:sz w:val="24"/>
          <w:szCs w:val="24"/>
          <w:lang w:eastAsia="tr-TR"/>
        </w:rPr>
        <w:t>de verilmiştir.</w:t>
      </w:r>
    </w:p>
    <w:p w14:paraId="30C627C6" w14:textId="77777777" w:rsidR="0071327A" w:rsidRPr="009436EE" w:rsidRDefault="0071327A" w:rsidP="0071327A">
      <w:pPr>
        <w:spacing w:after="0" w:line="360" w:lineRule="auto"/>
        <w:jc w:val="both"/>
      </w:pPr>
    </w:p>
    <w:p w14:paraId="6DCE44D0" w14:textId="77777777" w:rsidR="0071327A" w:rsidRDefault="0071327A" w:rsidP="00BF4F91">
      <w:pPr>
        <w:pStyle w:val="AnaParagrafYaziStiliSau"/>
      </w:pPr>
      <w:r>
        <w:drawing>
          <wp:inline distT="0" distB="0" distL="0" distR="0" wp14:anchorId="3E7BEC1F" wp14:editId="6195A5C1">
            <wp:extent cx="5815236" cy="37947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7403" cy="3796174"/>
                    </a:xfrm>
                    <a:prstGeom prst="rect">
                      <a:avLst/>
                    </a:prstGeom>
                  </pic:spPr>
                </pic:pic>
              </a:graphicData>
            </a:graphic>
          </wp:inline>
        </w:drawing>
      </w:r>
    </w:p>
    <w:p w14:paraId="2A4F68E4" w14:textId="388BFE6B" w:rsidR="0016064C" w:rsidRDefault="0071327A" w:rsidP="0071327A">
      <w:pPr>
        <w:pStyle w:val="ResimYazs"/>
        <w:jc w:val="center"/>
      </w:pPr>
      <w:bookmarkStart w:id="11" w:name="_Toc80984048"/>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1</w:t>
      </w:r>
      <w:r w:rsidR="00BA0CFC">
        <w:fldChar w:fldCharType="end"/>
      </w:r>
      <w:r>
        <w:t>. Veritabanı Mimarisi</w:t>
      </w:r>
      <w:bookmarkEnd w:id="11"/>
    </w:p>
    <w:p w14:paraId="4377BF2E" w14:textId="77777777" w:rsidR="0016064C" w:rsidRPr="009436EE" w:rsidRDefault="0016064C" w:rsidP="00BF4F91">
      <w:pPr>
        <w:pStyle w:val="AnaParagrafYaziStiliSau"/>
      </w:pPr>
    </w:p>
    <w:p w14:paraId="63EE2512" w14:textId="575B12F0" w:rsidR="0016064C" w:rsidRPr="009436EE" w:rsidRDefault="0071327A" w:rsidP="00051ACD">
      <w:pPr>
        <w:pStyle w:val="AltBaslkSau"/>
        <w:rPr>
          <w:lang w:val="tr-TR"/>
        </w:rPr>
      </w:pPr>
      <w:r>
        <w:lastRenderedPageBreak/>
        <w:t>Sisteme Giriş</w:t>
      </w:r>
      <w:r w:rsidR="00125F68">
        <w:t xml:space="preserve">, </w:t>
      </w:r>
      <w:r>
        <w:t>Kullanıcı</w:t>
      </w:r>
      <w:r w:rsidR="00125F68">
        <w:t xml:space="preserve">lar ve Kullanıcı </w:t>
      </w:r>
      <w:r>
        <w:t>Rolleri</w:t>
      </w:r>
    </w:p>
    <w:p w14:paraId="421109D1" w14:textId="77777777" w:rsidR="0016064C" w:rsidRPr="009436EE" w:rsidRDefault="0016064C" w:rsidP="00BF4F91">
      <w:pPr>
        <w:pStyle w:val="AnaParagrafYaziStiliSau"/>
      </w:pPr>
    </w:p>
    <w:p w14:paraId="22B26E72" w14:textId="155F8729" w:rsidR="007746AD" w:rsidRDefault="002F3452" w:rsidP="007746A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Geliştirilen yazılım kullanıcı yönetim sistemine sahiptir. Dolayısıyla sistem üzerinde kullanıcı ekleme, düzenleme, silme ve kullanıcılar için rol tanımlama ve rol atama işlemleri yapılabilmektedir. Sistemde varsayılan olarak </w:t>
      </w:r>
      <w:r w:rsidRPr="002D4A8C">
        <w:rPr>
          <w:rFonts w:ascii="Times New Roman" w:eastAsia="Times New Roman" w:hAnsi="Times New Roman"/>
          <w:b/>
          <w:bCs/>
          <w:i/>
          <w:iCs/>
          <w:kern w:val="0"/>
          <w:sz w:val="24"/>
          <w:szCs w:val="24"/>
          <w:lang w:eastAsia="tr-TR"/>
        </w:rPr>
        <w:t>admin</w:t>
      </w:r>
      <w:r>
        <w:rPr>
          <w:rFonts w:ascii="Times New Roman" w:eastAsia="Times New Roman" w:hAnsi="Times New Roman"/>
          <w:kern w:val="0"/>
          <w:sz w:val="24"/>
          <w:szCs w:val="24"/>
          <w:lang w:eastAsia="tr-TR"/>
        </w:rPr>
        <w:t xml:space="preserve"> isimli ve Sistem Yöneticisi rolünde bir kullanıcı oluşturulmuştur. Diğer kullanıcılar bu kullanıcı hesabı ile giriş yapılarak eklenebilir. Sistemde ayrıca tanımlanmış değiştirilmesi mümkün olmayan roller vardır. Bu roller ve yetkileri ile ilgili bilgiler Tablo </w:t>
      </w:r>
      <w:r w:rsidR="00693AE0">
        <w:rPr>
          <w:rFonts w:ascii="Times New Roman" w:eastAsia="Times New Roman" w:hAnsi="Times New Roman"/>
          <w:kern w:val="0"/>
          <w:sz w:val="24"/>
          <w:szCs w:val="24"/>
          <w:lang w:eastAsia="tr-TR"/>
        </w:rPr>
        <w:t>4.1</w:t>
      </w:r>
      <w:r>
        <w:rPr>
          <w:rFonts w:ascii="Times New Roman" w:eastAsia="Times New Roman" w:hAnsi="Times New Roman"/>
          <w:kern w:val="0"/>
          <w:sz w:val="24"/>
          <w:szCs w:val="24"/>
          <w:lang w:eastAsia="tr-TR"/>
        </w:rPr>
        <w:t>‘d</w:t>
      </w:r>
      <w:r w:rsidR="00693AE0">
        <w:rPr>
          <w:rFonts w:ascii="Times New Roman" w:eastAsia="Times New Roman" w:hAnsi="Times New Roman"/>
          <w:kern w:val="0"/>
          <w:sz w:val="24"/>
          <w:szCs w:val="24"/>
          <w:lang w:eastAsia="tr-TR"/>
        </w:rPr>
        <w:t>e</w:t>
      </w:r>
      <w:r>
        <w:rPr>
          <w:rFonts w:ascii="Times New Roman" w:eastAsia="Times New Roman" w:hAnsi="Times New Roman"/>
          <w:kern w:val="0"/>
          <w:sz w:val="24"/>
          <w:szCs w:val="24"/>
          <w:lang w:eastAsia="tr-TR"/>
        </w:rPr>
        <w:t xml:space="preserve"> verilmiştir.</w:t>
      </w:r>
    </w:p>
    <w:p w14:paraId="1D8F52E8" w14:textId="1E6C4CA0" w:rsidR="002F3452" w:rsidRDefault="002F3452" w:rsidP="007746AD">
      <w:pPr>
        <w:spacing w:after="0" w:line="360" w:lineRule="auto"/>
        <w:jc w:val="both"/>
        <w:rPr>
          <w:rFonts w:ascii="Times New Roman" w:eastAsia="Times New Roman" w:hAnsi="Times New Roman"/>
          <w:kern w:val="0"/>
          <w:sz w:val="24"/>
          <w:szCs w:val="24"/>
          <w:lang w:eastAsia="tr-TR"/>
        </w:rPr>
      </w:pPr>
    </w:p>
    <w:p w14:paraId="45694268" w14:textId="150D7BDA" w:rsidR="00597345" w:rsidRDefault="00597345" w:rsidP="00597345">
      <w:pPr>
        <w:pStyle w:val="ResimYazs"/>
        <w:keepNext/>
        <w:jc w:val="center"/>
      </w:pPr>
      <w:bookmarkStart w:id="12" w:name="_Toc80984064"/>
      <w:r>
        <w:t xml:space="preserve">Tablo </w:t>
      </w:r>
      <w:r w:rsidR="00CB132A">
        <w:rPr>
          <w:noProof w:val="0"/>
        </w:rPr>
        <w:fldChar w:fldCharType="begin"/>
      </w:r>
      <w:r w:rsidR="00CB132A">
        <w:instrText xml:space="preserve"> STYLEREF 1 \s </w:instrText>
      </w:r>
      <w:r w:rsidR="00CB132A">
        <w:rPr>
          <w:noProof w:val="0"/>
        </w:rPr>
        <w:fldChar w:fldCharType="separate"/>
      </w:r>
      <w:r w:rsidR="005371B6">
        <w:t>4</w:t>
      </w:r>
      <w:r w:rsidR="00CB132A">
        <w:fldChar w:fldCharType="end"/>
      </w:r>
      <w:r>
        <w:t>.</w:t>
      </w:r>
      <w:r w:rsidR="00CB132A">
        <w:rPr>
          <w:noProof w:val="0"/>
        </w:rPr>
        <w:fldChar w:fldCharType="begin"/>
      </w:r>
      <w:r w:rsidR="00CB132A">
        <w:instrText xml:space="preserve"> SEQ Tablo \* ARABIC \s 1 </w:instrText>
      </w:r>
      <w:r w:rsidR="00CB132A">
        <w:rPr>
          <w:noProof w:val="0"/>
        </w:rPr>
        <w:fldChar w:fldCharType="separate"/>
      </w:r>
      <w:r w:rsidR="005371B6">
        <w:t>1</w:t>
      </w:r>
      <w:r w:rsidR="00CB132A">
        <w:fldChar w:fldCharType="end"/>
      </w:r>
      <w:r>
        <w:t>. Sistemde Tanımlı Roller ve Yetkileri</w:t>
      </w:r>
      <w:bookmarkEnd w:id="12"/>
    </w:p>
    <w:tbl>
      <w:tblPr>
        <w:tblStyle w:val="KlavuzTablo2"/>
        <w:tblW w:w="5000" w:type="pct"/>
        <w:tblLook w:val="04A0" w:firstRow="1" w:lastRow="0" w:firstColumn="1" w:lastColumn="0" w:noHBand="0" w:noVBand="1"/>
      </w:tblPr>
      <w:tblGrid>
        <w:gridCol w:w="2376"/>
        <w:gridCol w:w="6060"/>
      </w:tblGrid>
      <w:tr w:rsidR="002F3452" w:rsidRPr="00597345" w14:paraId="6C389A1F" w14:textId="77777777" w:rsidTr="00617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452C0702" w14:textId="2C5970BC" w:rsidR="002F3452" w:rsidRPr="00597345" w:rsidRDefault="002F3452" w:rsidP="00BF4F91">
            <w:pPr>
              <w:pStyle w:val="AnaParagrafYaziStiliSau"/>
            </w:pPr>
            <w:r w:rsidRPr="00597345">
              <w:t>Rol</w:t>
            </w:r>
          </w:p>
        </w:tc>
        <w:tc>
          <w:tcPr>
            <w:tcW w:w="3592" w:type="pct"/>
          </w:tcPr>
          <w:p w14:paraId="4515B11E" w14:textId="060FF5BA" w:rsidR="002F3452" w:rsidRPr="00597345" w:rsidRDefault="002F3452" w:rsidP="00BF4F91">
            <w:pPr>
              <w:pStyle w:val="AnaParagrafYaziStiliSau"/>
              <w:cnfStyle w:val="100000000000" w:firstRow="1" w:lastRow="0" w:firstColumn="0" w:lastColumn="0" w:oddVBand="0" w:evenVBand="0" w:oddHBand="0" w:evenHBand="0" w:firstRowFirstColumn="0" w:firstRowLastColumn="0" w:lastRowFirstColumn="0" w:lastRowLastColumn="0"/>
            </w:pPr>
            <w:r w:rsidRPr="00597345">
              <w:t>Yetki</w:t>
            </w:r>
          </w:p>
        </w:tc>
      </w:tr>
      <w:tr w:rsidR="002F3452" w:rsidRPr="00597345" w14:paraId="28D76AED" w14:textId="77777777" w:rsidTr="00617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4CA7F68A" w14:textId="4A40BEF7" w:rsidR="002F3452" w:rsidRPr="00597345" w:rsidRDefault="002F3452" w:rsidP="00BF4F91">
            <w:pPr>
              <w:pStyle w:val="AnaParagrafYaziStiliSau"/>
            </w:pPr>
            <w:r w:rsidRPr="00597345">
              <w:t xml:space="preserve">Admin </w:t>
            </w:r>
            <w:r w:rsidR="00597345" w:rsidRPr="00597345">
              <w:br/>
            </w:r>
            <w:r w:rsidRPr="00597345">
              <w:t>(Sistem Yöneticisi)</w:t>
            </w:r>
          </w:p>
        </w:tc>
        <w:tc>
          <w:tcPr>
            <w:tcW w:w="3592" w:type="pct"/>
          </w:tcPr>
          <w:p w14:paraId="62A9D82F" w14:textId="2BA0F042" w:rsidR="002F3452" w:rsidRPr="00597345" w:rsidRDefault="002F3452" w:rsidP="00BF4F91">
            <w:pPr>
              <w:pStyle w:val="AnaParagrafYaziStiliSau"/>
              <w:cnfStyle w:val="000000100000" w:firstRow="0" w:lastRow="0" w:firstColumn="0" w:lastColumn="0" w:oddVBand="0" w:evenVBand="0" w:oddHBand="1" w:evenHBand="0" w:firstRowFirstColumn="0" w:firstRowLastColumn="0" w:lastRowFirstColumn="0" w:lastRowLastColumn="0"/>
            </w:pPr>
            <w:r w:rsidRPr="00597345">
              <w:t>Sistem yönetimi ile ilgili işlemler yapılmaktadır. Kullanıcıları oluşturur, kullanıcıların yetkilerini ve branşlarını belirler, Duyuru girişi yapar, düzenler ve siler. Soru hazırlayabilir, hazırlanan soruları kontrol edebilir, düzenleyebilir ve silebilir.</w:t>
            </w:r>
          </w:p>
        </w:tc>
      </w:tr>
      <w:tr w:rsidR="002F3452" w:rsidRPr="00597345" w14:paraId="742D21B7" w14:textId="77777777" w:rsidTr="00617F0E">
        <w:tc>
          <w:tcPr>
            <w:cnfStyle w:val="001000000000" w:firstRow="0" w:lastRow="0" w:firstColumn="1" w:lastColumn="0" w:oddVBand="0" w:evenVBand="0" w:oddHBand="0" w:evenHBand="0" w:firstRowFirstColumn="0" w:firstRowLastColumn="0" w:lastRowFirstColumn="0" w:lastRowLastColumn="0"/>
            <w:tcW w:w="1408" w:type="pct"/>
          </w:tcPr>
          <w:p w14:paraId="79942B1E" w14:textId="307ADF56" w:rsidR="002F3452" w:rsidRPr="00597345" w:rsidRDefault="002F3452" w:rsidP="00BF4F91">
            <w:pPr>
              <w:pStyle w:val="AnaParagrafYaziStiliSau"/>
            </w:pPr>
            <w:r w:rsidRPr="00597345">
              <w:t>Uzman</w:t>
            </w:r>
          </w:p>
        </w:tc>
        <w:tc>
          <w:tcPr>
            <w:tcW w:w="3592" w:type="pct"/>
          </w:tcPr>
          <w:p w14:paraId="444708E5" w14:textId="671A785E" w:rsidR="002F3452" w:rsidRPr="00597345" w:rsidRDefault="002F3452" w:rsidP="00BF4F91">
            <w:pPr>
              <w:pStyle w:val="AnaParagrafYaziStiliSau"/>
              <w:cnfStyle w:val="000000000000" w:firstRow="0" w:lastRow="0" w:firstColumn="0" w:lastColumn="0" w:oddVBand="0" w:evenVBand="0" w:oddHBand="0" w:evenHBand="0" w:firstRowFirstColumn="0" w:firstRowLastColumn="0" w:lastRowFirstColumn="0" w:lastRowLastColumn="0"/>
            </w:pPr>
            <w:r w:rsidRPr="00597345">
              <w:t>Soru hazırlayan öğretmenin hazırlamış olduğu soruları inceler. Belirtilen kriterlere uygun olup olmayacağına karar verir. Eğer uzmanın soru hazırlayan öğretmene iletmesi gereken bir notu var ise; ilgili paneli kullanarak mesajını yazar. Soru hazırlayabilir, hazırlanan soruları kontrol edebilir, düzenleyebilir ve silebilir.</w:t>
            </w:r>
          </w:p>
        </w:tc>
      </w:tr>
      <w:tr w:rsidR="002F3452" w:rsidRPr="00597345" w14:paraId="4B0386E8" w14:textId="77777777" w:rsidTr="00617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693B9107" w14:textId="6A09BC08" w:rsidR="002F3452" w:rsidRPr="00597345" w:rsidRDefault="002F3452" w:rsidP="00BF4F91">
            <w:pPr>
              <w:pStyle w:val="AnaParagrafYaziStiliSau"/>
            </w:pPr>
            <w:r w:rsidRPr="00597345">
              <w:t>Öğretmen</w:t>
            </w:r>
          </w:p>
        </w:tc>
        <w:tc>
          <w:tcPr>
            <w:tcW w:w="3592" w:type="pct"/>
          </w:tcPr>
          <w:p w14:paraId="2D37A6B7" w14:textId="7AD06217" w:rsidR="002F3452" w:rsidRPr="00597345" w:rsidRDefault="002F3452" w:rsidP="00BF4F91">
            <w:pPr>
              <w:pStyle w:val="AnaParagrafYaziStiliSau"/>
              <w:cnfStyle w:val="000000100000" w:firstRow="0" w:lastRow="0" w:firstColumn="0" w:lastColumn="0" w:oddVBand="0" w:evenVBand="0" w:oddHBand="1" w:evenHBand="0" w:firstRowFirstColumn="0" w:firstRowLastColumn="0" w:lastRowFirstColumn="0" w:lastRowLastColumn="0"/>
            </w:pPr>
            <w:r w:rsidRPr="00597345">
              <w:t xml:space="preserve">Çevrimiçi sınav da kullanılmak üzere soru bankasına soru girer. Kendi sorusunu </w:t>
            </w:r>
            <w:r w:rsidR="00597345" w:rsidRPr="00597345">
              <w:t xml:space="preserve">eğer soru uzman tarafından kontrole alınmamışsa </w:t>
            </w:r>
            <w:r w:rsidRPr="00597345">
              <w:t>değiştirme ve silme yetkisi vardır. Eğer</w:t>
            </w:r>
            <w:r w:rsidR="00597345" w:rsidRPr="00597345">
              <w:t xml:space="preserve"> soru</w:t>
            </w:r>
            <w:r w:rsidRPr="00597345">
              <w:t xml:space="preserve"> uzman tarafından </w:t>
            </w:r>
            <w:r w:rsidR="00597345" w:rsidRPr="00597345">
              <w:t xml:space="preserve">düzenlenme için geri gönderildi ise düzenleme yapabilir. </w:t>
            </w:r>
            <w:r w:rsidRPr="00597345">
              <w:t>Soru üzerinden</w:t>
            </w:r>
            <w:r w:rsidR="00597345" w:rsidRPr="00597345">
              <w:t xml:space="preserve"> </w:t>
            </w:r>
            <w:r w:rsidRPr="00597345">
              <w:t>yeni bir düzenleme yaptığı takdirde soru tekrar uzmana gönderilir.</w:t>
            </w:r>
          </w:p>
        </w:tc>
      </w:tr>
    </w:tbl>
    <w:p w14:paraId="5531FAB4" w14:textId="71842403" w:rsidR="00597345" w:rsidRDefault="00597345" w:rsidP="00BF4F91">
      <w:pPr>
        <w:pStyle w:val="AnaParagrafYaziStiliSau"/>
      </w:pPr>
    </w:p>
    <w:p w14:paraId="756681A2" w14:textId="788813B7" w:rsidR="00051ACD" w:rsidRDefault="00051ACD" w:rsidP="00BF4F91">
      <w:pPr>
        <w:pStyle w:val="AnaParagrafYaziStiliSau"/>
      </w:pPr>
    </w:p>
    <w:p w14:paraId="17695B07" w14:textId="77777777" w:rsidR="00051ACD" w:rsidRPr="009436EE" w:rsidRDefault="00051ACD" w:rsidP="00BF4F91">
      <w:pPr>
        <w:pStyle w:val="AnaParagrafYaziStiliSau"/>
      </w:pPr>
    </w:p>
    <w:p w14:paraId="6CE4F827" w14:textId="706445D6" w:rsidR="007746AD" w:rsidRPr="009436EE" w:rsidRDefault="007746AD" w:rsidP="00051ACD">
      <w:pPr>
        <w:pStyle w:val="AltBaslkSau"/>
      </w:pPr>
      <w:r w:rsidRPr="009436EE">
        <w:lastRenderedPageBreak/>
        <w:t xml:space="preserve"> </w:t>
      </w:r>
      <w:r w:rsidR="00051ACD" w:rsidRPr="00051ACD">
        <w:t>Uygulama Ekranları</w:t>
      </w:r>
    </w:p>
    <w:p w14:paraId="2710D925" w14:textId="77777777" w:rsidR="007746AD" w:rsidRPr="009436EE" w:rsidRDefault="007746AD" w:rsidP="00BF4F91">
      <w:pPr>
        <w:pStyle w:val="AnaParagrafYaziStiliSau"/>
      </w:pPr>
    </w:p>
    <w:p w14:paraId="4C672659" w14:textId="492FBBCA" w:rsidR="007746AD" w:rsidRPr="00051ACD" w:rsidRDefault="00DA7948" w:rsidP="00BF4F91">
      <w:pPr>
        <w:pStyle w:val="AnaParagrafYaziStiliSau"/>
      </w:pPr>
      <w:r>
        <w:t>Bu başlık altında uygulama ekranlarını</w:t>
      </w:r>
      <w:r w:rsidR="00517602">
        <w:t xml:space="preserve"> hakkında bilgi </w:t>
      </w:r>
      <w:r w:rsidR="001C2268">
        <w:t>verilmiş olup</w:t>
      </w:r>
      <w:r w:rsidR="00517602">
        <w:t xml:space="preserve"> ekranlara ait görseller paylaşılmıştır.</w:t>
      </w:r>
      <w:r>
        <w:t xml:space="preserve"> </w:t>
      </w:r>
    </w:p>
    <w:p w14:paraId="2C37103B" w14:textId="77777777" w:rsidR="007746AD" w:rsidRPr="009436EE" w:rsidRDefault="007746AD" w:rsidP="00BF4F91">
      <w:pPr>
        <w:pStyle w:val="AnaParagrafYaziStiliSau"/>
      </w:pPr>
    </w:p>
    <w:p w14:paraId="5776707D" w14:textId="3659725B" w:rsidR="007746AD" w:rsidRPr="009436EE" w:rsidRDefault="007746AD" w:rsidP="00D70364">
      <w:pPr>
        <w:pStyle w:val="IkincilAltBaslikSau"/>
      </w:pPr>
      <w:r w:rsidRPr="009436EE">
        <w:t xml:space="preserve"> </w:t>
      </w:r>
      <w:r w:rsidR="009923A6">
        <w:t>Giriş</w:t>
      </w:r>
    </w:p>
    <w:p w14:paraId="75C64911" w14:textId="77777777" w:rsidR="007746AD" w:rsidRPr="009436EE" w:rsidRDefault="007746AD" w:rsidP="00BF4F91">
      <w:pPr>
        <w:pStyle w:val="AnaParagrafYaziStiliSau"/>
      </w:pPr>
    </w:p>
    <w:p w14:paraId="126844A0" w14:textId="0DBAF2C8" w:rsidR="007746AD" w:rsidRDefault="0041221E" w:rsidP="00BF4F91">
      <w:pPr>
        <w:pStyle w:val="AnaParagrafYaziStiliSau"/>
      </w:pPr>
      <w:r>
        <w:t xml:space="preserve">Kullanıcı giriş ekranı sistemde kayıtlı kullanıcıların sisteme giriş yapabilmeleri için oluşturulmuş bir ekrandır. Kullanıcı adı ve şifre bilgilerini girdikten sonra giriş butonuna basan kullanıcının bilgileri veritabanında kontrol edilir eğer </w:t>
      </w:r>
      <w:r w:rsidR="00A44539">
        <w:t>bilgiler doğru girilmiş ise kullanıcı anasayfaya yönlendirilir. Bilgiler yanlış, hatalı veya eksik ise hata mesajı gösterilirek bilgilerin kontrol edilmesi istenir.</w:t>
      </w:r>
      <w:r w:rsidR="001716CB">
        <w:t xml:space="preserve"> </w:t>
      </w:r>
    </w:p>
    <w:p w14:paraId="4D2F4F86" w14:textId="2B0AB155" w:rsidR="00A44539" w:rsidRDefault="00A44539" w:rsidP="00BF4F91">
      <w:pPr>
        <w:pStyle w:val="AnaParagrafYaziStiliSau"/>
      </w:pPr>
    </w:p>
    <w:p w14:paraId="491C687D" w14:textId="77777777" w:rsidR="00A44539" w:rsidRDefault="00A44539" w:rsidP="00617F0E">
      <w:pPr>
        <w:pStyle w:val="AnaParagrafYaziStiliSau"/>
        <w:jc w:val="center"/>
      </w:pPr>
      <w:r w:rsidRPr="00A44539">
        <w:drawing>
          <wp:inline distT="0" distB="0" distL="0" distR="0" wp14:anchorId="76329529" wp14:editId="752A8E0A">
            <wp:extent cx="3124200" cy="257423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4411" cy="2582648"/>
                    </a:xfrm>
                    <a:prstGeom prst="rect">
                      <a:avLst/>
                    </a:prstGeom>
                  </pic:spPr>
                </pic:pic>
              </a:graphicData>
            </a:graphic>
          </wp:inline>
        </w:drawing>
      </w:r>
    </w:p>
    <w:p w14:paraId="5441C1B3" w14:textId="6F3E11A1" w:rsidR="00A44539" w:rsidRDefault="00A44539" w:rsidP="00A44539">
      <w:pPr>
        <w:pStyle w:val="ResimYazs"/>
        <w:jc w:val="center"/>
      </w:pPr>
      <w:bookmarkStart w:id="13" w:name="_Toc80984049"/>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2</w:t>
      </w:r>
      <w:r w:rsidR="00BA0CFC">
        <w:fldChar w:fldCharType="end"/>
      </w:r>
      <w:r>
        <w:t>. Giriş Ekranı</w:t>
      </w:r>
      <w:bookmarkEnd w:id="13"/>
    </w:p>
    <w:p w14:paraId="03E773CE" w14:textId="77777777" w:rsidR="00A44539" w:rsidRPr="00A44539" w:rsidRDefault="00A44539" w:rsidP="00BF4F91">
      <w:pPr>
        <w:pStyle w:val="AnaParagrafYaziStiliSau"/>
      </w:pPr>
    </w:p>
    <w:p w14:paraId="451D7010" w14:textId="4AA3F8D4" w:rsidR="007746AD" w:rsidRPr="009436EE" w:rsidRDefault="007746AD" w:rsidP="00D70364">
      <w:pPr>
        <w:pStyle w:val="IkincilAltBaslikSau"/>
      </w:pPr>
      <w:r w:rsidRPr="009436EE">
        <w:t xml:space="preserve"> </w:t>
      </w:r>
      <w:r w:rsidR="00A44539">
        <w:t>Anasayfa Ekranı</w:t>
      </w:r>
    </w:p>
    <w:p w14:paraId="1560E9A9" w14:textId="77777777" w:rsidR="007746AD" w:rsidRPr="009436EE" w:rsidRDefault="007746AD" w:rsidP="00BF4F91">
      <w:pPr>
        <w:pStyle w:val="AnaParagrafYaziStiliSau"/>
      </w:pPr>
    </w:p>
    <w:p w14:paraId="41F0B5B0" w14:textId="3D047F04" w:rsidR="007746AD" w:rsidRDefault="00A44539" w:rsidP="00BF4F91">
      <w:pPr>
        <w:pStyle w:val="AnaParagrafYaziStiliSau"/>
      </w:pPr>
      <w:r>
        <w:t>Anasayfa ekranı kullanıcının sisteme giriş yaptıktan sonra karşılandığı ekrandır.</w:t>
      </w:r>
      <w:r w:rsidR="007746AD" w:rsidRPr="009436EE">
        <w:t xml:space="preserve"> </w:t>
      </w:r>
      <w:r w:rsidR="00296689">
        <w:t xml:space="preserve">Bu ekranda sol tarafta bir navigasyon menüsü, üst tarafta üst menü ve ortada ise sayfa içeriği yer almaktadır. Sayfa içeriğinin üst kısmında sisteme giriş yapmış kullanıcıya ait bilgilerin yer aldığı bar, bu barın hemen altında 4 adet widget yer almaktadır. Bu widget’larda sırasıyla öğretmene </w:t>
      </w:r>
      <w:r w:rsidR="001267FD">
        <w:t xml:space="preserve">ait toplam </w:t>
      </w:r>
      <w:r w:rsidR="00296689">
        <w:t>soru sayısı, onay bekleyen soru sayısı, red edilen soru sayısı ve kabul edilen soru sayıs</w:t>
      </w:r>
      <w:r w:rsidR="001267FD">
        <w:t xml:space="preserve">ı bilgileri verilmektedir. Bu </w:t>
      </w:r>
      <w:r w:rsidR="001267FD">
        <w:lastRenderedPageBreak/>
        <w:t>widget’ların altında duyuruların yer aldığı Duyurular paneli, son ziyaretler paneli ve takvim yer almaktadır.</w:t>
      </w:r>
    </w:p>
    <w:p w14:paraId="0216A0F7" w14:textId="3929D1BD" w:rsidR="00296689" w:rsidRDefault="00296689" w:rsidP="00BF4F91">
      <w:pPr>
        <w:pStyle w:val="AnaParagrafYaziStiliSau"/>
      </w:pPr>
    </w:p>
    <w:p w14:paraId="19E1C6CA" w14:textId="77777777" w:rsidR="001267FD" w:rsidRDefault="00296689" w:rsidP="00BF4F91">
      <w:pPr>
        <w:pStyle w:val="AnaParagrafYaziStiliSau"/>
      </w:pPr>
      <w:r w:rsidRPr="00296689">
        <w:drawing>
          <wp:inline distT="0" distB="0" distL="0" distR="0" wp14:anchorId="2BBDA775" wp14:editId="033ED4EC">
            <wp:extent cx="5219700" cy="2800350"/>
            <wp:effectExtent l="0" t="0" r="0" b="0"/>
            <wp:docPr id="8" name="Resim 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pic:nvPicPr>
                  <pic:blipFill>
                    <a:blip r:embed="rId18"/>
                    <a:stretch>
                      <a:fillRect/>
                    </a:stretch>
                  </pic:blipFill>
                  <pic:spPr>
                    <a:xfrm>
                      <a:off x="0" y="0"/>
                      <a:ext cx="5219700" cy="2800350"/>
                    </a:xfrm>
                    <a:prstGeom prst="rect">
                      <a:avLst/>
                    </a:prstGeom>
                  </pic:spPr>
                </pic:pic>
              </a:graphicData>
            </a:graphic>
          </wp:inline>
        </w:drawing>
      </w:r>
    </w:p>
    <w:p w14:paraId="1460075F" w14:textId="1DCDA60F" w:rsidR="00296689" w:rsidRDefault="001267FD" w:rsidP="001267FD">
      <w:pPr>
        <w:pStyle w:val="ResimYazs"/>
        <w:jc w:val="center"/>
      </w:pPr>
      <w:bookmarkStart w:id="14" w:name="_Toc80984050"/>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3</w:t>
      </w:r>
      <w:r w:rsidR="00BA0CFC">
        <w:fldChar w:fldCharType="end"/>
      </w:r>
      <w:r>
        <w:t>. Anasayfa Ekranı</w:t>
      </w:r>
      <w:bookmarkEnd w:id="14"/>
    </w:p>
    <w:p w14:paraId="4A76EABE" w14:textId="77777777" w:rsidR="007746AD" w:rsidRPr="009436EE" w:rsidRDefault="007746AD" w:rsidP="00BF4F91">
      <w:pPr>
        <w:pStyle w:val="AnaParagrafYaziStiliSau"/>
      </w:pPr>
    </w:p>
    <w:p w14:paraId="4F1851A4" w14:textId="0A6B292E" w:rsidR="007746AD" w:rsidRPr="009436EE" w:rsidRDefault="001267FD" w:rsidP="00D70364">
      <w:pPr>
        <w:pStyle w:val="IkincilAltBaslikSau"/>
        <w:rPr>
          <w:lang w:val="tr-TR"/>
        </w:rPr>
      </w:pPr>
      <w:r>
        <w:t>Duyurular Ekranı</w:t>
      </w:r>
    </w:p>
    <w:p w14:paraId="7300D984" w14:textId="77777777" w:rsidR="007746AD" w:rsidRPr="009436EE" w:rsidRDefault="007746AD" w:rsidP="00BF4F91">
      <w:pPr>
        <w:pStyle w:val="AnaParagrafYaziStiliSau"/>
      </w:pPr>
    </w:p>
    <w:p w14:paraId="02A58E19" w14:textId="0E4A845E" w:rsidR="007746AD" w:rsidRDefault="001267FD" w:rsidP="007746A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Duyurular ekranında (modülünde) sistem yönetici rolündeki kullanıcı sistemde tanımlı tüm kullanıcılara istenilen bir konu hakkında duyuru gönderebilir. Bu ekrandan eklenen duyurular Anasayfa ekranında bulunan Duyurular panelinden görülebilir. Bu ekran sadece Sistem </w:t>
      </w:r>
      <w:r w:rsidR="007B4346">
        <w:rPr>
          <w:rFonts w:ascii="Times New Roman" w:eastAsia="Times New Roman" w:hAnsi="Times New Roman"/>
          <w:kern w:val="0"/>
          <w:sz w:val="24"/>
          <w:szCs w:val="24"/>
          <w:lang w:eastAsia="tr-TR"/>
        </w:rPr>
        <w:t>Y</w:t>
      </w:r>
      <w:r>
        <w:rPr>
          <w:rFonts w:ascii="Times New Roman" w:eastAsia="Times New Roman" w:hAnsi="Times New Roman"/>
          <w:kern w:val="0"/>
          <w:sz w:val="24"/>
          <w:szCs w:val="24"/>
          <w:lang w:eastAsia="tr-TR"/>
        </w:rPr>
        <w:t>öneticisi rolündeki kullanıcılara açıktır.</w:t>
      </w:r>
    </w:p>
    <w:p w14:paraId="24491359" w14:textId="77777777" w:rsidR="00AD3EF1" w:rsidRDefault="00AD3EF1" w:rsidP="007746AD">
      <w:pPr>
        <w:spacing w:after="0" w:line="360" w:lineRule="auto"/>
        <w:jc w:val="both"/>
        <w:rPr>
          <w:rFonts w:ascii="Times New Roman" w:eastAsia="Times New Roman" w:hAnsi="Times New Roman"/>
          <w:kern w:val="0"/>
          <w:sz w:val="24"/>
          <w:szCs w:val="24"/>
          <w:lang w:eastAsia="tr-TR"/>
        </w:rPr>
      </w:pPr>
    </w:p>
    <w:p w14:paraId="02077007" w14:textId="77777777" w:rsidR="001267FD" w:rsidRDefault="001267FD" w:rsidP="001267FD">
      <w:pPr>
        <w:keepNext/>
        <w:spacing w:after="0" w:line="360" w:lineRule="auto"/>
        <w:jc w:val="center"/>
      </w:pPr>
      <w:r w:rsidRPr="001267FD">
        <w:drawing>
          <wp:inline distT="0" distB="0" distL="0" distR="0" wp14:anchorId="7EF5B71D" wp14:editId="1E28BC3E">
            <wp:extent cx="4474028" cy="2400300"/>
            <wp:effectExtent l="0" t="0" r="3175"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9"/>
                    <a:stretch>
                      <a:fillRect/>
                    </a:stretch>
                  </pic:blipFill>
                  <pic:spPr>
                    <a:xfrm>
                      <a:off x="0" y="0"/>
                      <a:ext cx="4483103" cy="2405169"/>
                    </a:xfrm>
                    <a:prstGeom prst="rect">
                      <a:avLst/>
                    </a:prstGeom>
                  </pic:spPr>
                </pic:pic>
              </a:graphicData>
            </a:graphic>
          </wp:inline>
        </w:drawing>
      </w:r>
    </w:p>
    <w:p w14:paraId="726165AD" w14:textId="427E96E3" w:rsidR="001267FD" w:rsidRDefault="001267FD" w:rsidP="001267FD">
      <w:pPr>
        <w:pStyle w:val="ResimYazs"/>
        <w:jc w:val="center"/>
      </w:pPr>
      <w:bookmarkStart w:id="15" w:name="_Toc80984051"/>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4</w:t>
      </w:r>
      <w:r w:rsidR="00BA0CFC">
        <w:fldChar w:fldCharType="end"/>
      </w:r>
      <w:r>
        <w:t>. Duyurular Modülü Duyuru Ekleme Ekranı</w:t>
      </w:r>
      <w:bookmarkEnd w:id="15"/>
    </w:p>
    <w:p w14:paraId="66A2474C" w14:textId="1302D544" w:rsidR="001267FD" w:rsidRDefault="006E20CC" w:rsidP="00D70364">
      <w:pPr>
        <w:pStyle w:val="IkincilAltBaslikSau"/>
      </w:pPr>
      <w:r>
        <w:lastRenderedPageBreak/>
        <w:t>Destek Merkezi Ekranı</w:t>
      </w:r>
    </w:p>
    <w:p w14:paraId="6EBC428E" w14:textId="750AF311" w:rsidR="006E20CC" w:rsidRDefault="006E20CC" w:rsidP="00BF4F91">
      <w:pPr>
        <w:pStyle w:val="AnaParagrafYaziStiliSau"/>
      </w:pPr>
    </w:p>
    <w:p w14:paraId="02FCAADB" w14:textId="7CEC6EF3" w:rsidR="006E20CC" w:rsidRDefault="006E20CC" w:rsidP="006E20CC">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Destek Merkezi ekranında (modülünde) sistem yönetici rolündeki kullanıcı sistemde tanımlı kullanıcılar tarafından gönderilen talepler</w:t>
      </w:r>
      <w:r w:rsidR="00BE6F61">
        <w:rPr>
          <w:rFonts w:ascii="Times New Roman" w:eastAsia="Times New Roman" w:hAnsi="Times New Roman"/>
          <w:kern w:val="0"/>
          <w:sz w:val="24"/>
          <w:szCs w:val="24"/>
          <w:lang w:eastAsia="tr-TR"/>
        </w:rPr>
        <w:t>i listeleyebilir, okuyabilir ve cevaplayabilir. Sistem yöneticisi rolü dışında kalan rollere sahip kullanıcılar ise sadece talep oluşturabilirler.</w:t>
      </w:r>
      <w:r>
        <w:rPr>
          <w:rFonts w:ascii="Times New Roman" w:eastAsia="Times New Roman" w:hAnsi="Times New Roman"/>
          <w:kern w:val="0"/>
          <w:sz w:val="24"/>
          <w:szCs w:val="24"/>
          <w:lang w:eastAsia="tr-TR"/>
        </w:rPr>
        <w:t xml:space="preserve"> Bu ekran</w:t>
      </w:r>
      <w:r w:rsidR="00BE6F61">
        <w:rPr>
          <w:rFonts w:ascii="Times New Roman" w:eastAsia="Times New Roman" w:hAnsi="Times New Roman"/>
          <w:kern w:val="0"/>
          <w:sz w:val="24"/>
          <w:szCs w:val="24"/>
          <w:lang w:eastAsia="tr-TR"/>
        </w:rPr>
        <w:t>da talebe cevap verme işlemini</w:t>
      </w:r>
      <w:r>
        <w:rPr>
          <w:rFonts w:ascii="Times New Roman" w:eastAsia="Times New Roman" w:hAnsi="Times New Roman"/>
          <w:kern w:val="0"/>
          <w:sz w:val="24"/>
          <w:szCs w:val="24"/>
          <w:lang w:eastAsia="tr-TR"/>
        </w:rPr>
        <w:t xml:space="preserve"> sadece Sistem Yöneticisi rolündeki kullanıcılar</w:t>
      </w:r>
      <w:r w:rsidR="00BE6F61">
        <w:rPr>
          <w:rFonts w:ascii="Times New Roman" w:eastAsia="Times New Roman" w:hAnsi="Times New Roman"/>
          <w:kern w:val="0"/>
          <w:sz w:val="24"/>
          <w:szCs w:val="24"/>
          <w:lang w:eastAsia="tr-TR"/>
        </w:rPr>
        <w:t xml:space="preserve"> yapabilmektedir</w:t>
      </w:r>
      <w:r>
        <w:rPr>
          <w:rFonts w:ascii="Times New Roman" w:eastAsia="Times New Roman" w:hAnsi="Times New Roman"/>
          <w:kern w:val="0"/>
          <w:sz w:val="24"/>
          <w:szCs w:val="24"/>
          <w:lang w:eastAsia="tr-TR"/>
        </w:rPr>
        <w:t>.</w:t>
      </w:r>
    </w:p>
    <w:p w14:paraId="156948BB" w14:textId="0317E981" w:rsidR="003467B1" w:rsidRDefault="003467B1" w:rsidP="006E20CC">
      <w:pPr>
        <w:spacing w:after="0" w:line="360" w:lineRule="auto"/>
        <w:jc w:val="both"/>
        <w:rPr>
          <w:rFonts w:ascii="Times New Roman" w:eastAsia="Times New Roman" w:hAnsi="Times New Roman"/>
          <w:kern w:val="0"/>
          <w:sz w:val="24"/>
          <w:szCs w:val="24"/>
          <w:lang w:eastAsia="tr-TR"/>
        </w:rPr>
      </w:pPr>
    </w:p>
    <w:p w14:paraId="6757D912" w14:textId="77777777" w:rsidR="003467B1" w:rsidRDefault="003467B1" w:rsidP="003467B1">
      <w:pPr>
        <w:keepNext/>
        <w:spacing w:after="0" w:line="360" w:lineRule="auto"/>
        <w:jc w:val="center"/>
      </w:pPr>
      <w:r>
        <w:rPr>
          <w:rFonts w:ascii="Times New Roman" w:eastAsia="Times New Roman" w:hAnsi="Times New Roman"/>
          <w:kern w:val="0"/>
          <w:sz w:val="24"/>
          <w:szCs w:val="24"/>
          <w:lang w:eastAsia="tr-TR"/>
        </w:rPr>
        <w:drawing>
          <wp:inline distT="0" distB="0" distL="0" distR="0" wp14:anchorId="4FD7F4BB" wp14:editId="4DC61001">
            <wp:extent cx="5517934" cy="2628900"/>
            <wp:effectExtent l="0" t="0" r="698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6550" cy="2642534"/>
                    </a:xfrm>
                    <a:prstGeom prst="rect">
                      <a:avLst/>
                    </a:prstGeom>
                    <a:noFill/>
                    <a:ln>
                      <a:noFill/>
                    </a:ln>
                  </pic:spPr>
                </pic:pic>
              </a:graphicData>
            </a:graphic>
          </wp:inline>
        </w:drawing>
      </w:r>
    </w:p>
    <w:p w14:paraId="4765BCD9" w14:textId="68F1CCCE" w:rsidR="003467B1" w:rsidRDefault="003467B1" w:rsidP="003467B1">
      <w:pPr>
        <w:pStyle w:val="ResimYazs"/>
        <w:jc w:val="center"/>
      </w:pPr>
      <w:bookmarkStart w:id="16" w:name="_Toc80984052"/>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5</w:t>
      </w:r>
      <w:r w:rsidR="00BA0CFC">
        <w:fldChar w:fldCharType="end"/>
      </w:r>
      <w:r>
        <w:t>. Destek Merkezi Talep Listeleme ve Talep Cevap Ekranı</w:t>
      </w:r>
      <w:bookmarkEnd w:id="16"/>
    </w:p>
    <w:p w14:paraId="2AB0D69F" w14:textId="77777777" w:rsidR="002B6918" w:rsidRPr="002B6918" w:rsidRDefault="002B6918" w:rsidP="002B6918">
      <w:pPr>
        <w:rPr>
          <w:lang w:eastAsia="tr-TR"/>
        </w:rPr>
      </w:pPr>
    </w:p>
    <w:p w14:paraId="401BBBB3" w14:textId="4102E3FB" w:rsidR="006E20CC" w:rsidRDefault="002B6918" w:rsidP="00D70364">
      <w:pPr>
        <w:pStyle w:val="IkincilAltBaslikSau"/>
      </w:pPr>
      <w:r>
        <w:t>Ayarlar Ekranı</w:t>
      </w:r>
    </w:p>
    <w:p w14:paraId="26F0F1B2" w14:textId="04750785" w:rsidR="002B6918" w:rsidRDefault="002B6918" w:rsidP="00BF4F91">
      <w:pPr>
        <w:pStyle w:val="AnaParagrafYaziStiliSau"/>
      </w:pPr>
    </w:p>
    <w:p w14:paraId="18AE223B" w14:textId="3429F8E2" w:rsidR="002B6918" w:rsidRDefault="002B6918" w:rsidP="00BF4F91">
      <w:pPr>
        <w:pStyle w:val="AnaParagrafYaziStiliSau"/>
      </w:pPr>
      <w:r>
        <w:t>Bu ekrana sistem yöneticisi kullanıcısı rolündeki kullanıcı tarafından erişim sağlanabilir. Yazılıma ait çeşitli ayar ve tanımlamaların yapıldığı ekrandır.</w:t>
      </w:r>
    </w:p>
    <w:p w14:paraId="675C3F2F" w14:textId="391BD28F" w:rsidR="007C5D68" w:rsidRDefault="007C5D68" w:rsidP="00BF4F91">
      <w:pPr>
        <w:pStyle w:val="AnaParagrafYaziStiliSau"/>
      </w:pPr>
    </w:p>
    <w:p w14:paraId="366B59E5" w14:textId="318850CF" w:rsidR="006E20CC" w:rsidRDefault="00F05ED0" w:rsidP="00D70364">
      <w:pPr>
        <w:pStyle w:val="IkincilAltBaslikSau"/>
      </w:pPr>
      <w:r>
        <w:t>Kullanıcılar ve Roller Ekranı</w:t>
      </w:r>
    </w:p>
    <w:p w14:paraId="6959A409" w14:textId="58FB5F4C" w:rsidR="00F05ED0" w:rsidRDefault="00F05ED0" w:rsidP="00BF4F91">
      <w:pPr>
        <w:pStyle w:val="AnaParagrafYaziStiliSau"/>
      </w:pPr>
    </w:p>
    <w:p w14:paraId="3E83CB50" w14:textId="646FFBD2" w:rsidR="00F05ED0" w:rsidRDefault="00F05ED0" w:rsidP="00BF4F91">
      <w:pPr>
        <w:pStyle w:val="AnaParagrafYaziStiliSau"/>
      </w:pPr>
      <w:r>
        <w:t>Bu ekrana sistem yöneticisi kullanıcısı rolündeki kullanıcı tarafından erişim sağlanabilir. Bu ekranda sistemde tanımlı kullanıcıları listeleme, yeni kullanıcı ekleme, var olan kullanıcı bilgilerini düzenleme,</w:t>
      </w:r>
      <w:r w:rsidR="00DF2413">
        <w:t xml:space="preserve"> kullanıcı şifre değiştirme, kullanıcıya rol atama işlemlerinin yanı sıra yeni rol tanımlama ve varolan rolü düzenleme işlemleri yapılmaktadır. Sistemde başlangıçta Sistem Yöneticisi rolünde admin kullanıcı adı ile oluşturulmuş bir kullanıcı vardır. Ayrıca temel roller </w:t>
      </w:r>
      <w:r w:rsidR="00DF2413">
        <w:lastRenderedPageBreak/>
        <w:t>tanımlanmıştır ve bu roller değiştirilemez ve silinemez rollerdir. Sistemde tanımlanmış temel roller şöyledir:</w:t>
      </w:r>
    </w:p>
    <w:p w14:paraId="3AB59909" w14:textId="1A3403CA" w:rsidR="00DF2413" w:rsidRDefault="00DF2413" w:rsidP="00BF4F91">
      <w:pPr>
        <w:pStyle w:val="AnaParagrafYaziStiliSau"/>
        <w:numPr>
          <w:ilvl w:val="0"/>
          <w:numId w:val="30"/>
        </w:numPr>
      </w:pPr>
      <w:r>
        <w:t>Sistem Yöneticisi</w:t>
      </w:r>
    </w:p>
    <w:p w14:paraId="58822330" w14:textId="0A56D57F" w:rsidR="00DF2413" w:rsidRDefault="00DF2413" w:rsidP="00BF4F91">
      <w:pPr>
        <w:pStyle w:val="AnaParagrafYaziStiliSau"/>
        <w:numPr>
          <w:ilvl w:val="0"/>
          <w:numId w:val="30"/>
        </w:numPr>
      </w:pPr>
      <w:r>
        <w:t>Uzman</w:t>
      </w:r>
    </w:p>
    <w:p w14:paraId="40492FA5" w14:textId="3B061D55" w:rsidR="00DF2413" w:rsidRDefault="00DF2413" w:rsidP="00BF4F91">
      <w:pPr>
        <w:pStyle w:val="AnaParagrafYaziStiliSau"/>
        <w:numPr>
          <w:ilvl w:val="0"/>
          <w:numId w:val="30"/>
        </w:numPr>
      </w:pPr>
      <w:r>
        <w:t>Öğretmen</w:t>
      </w:r>
    </w:p>
    <w:p w14:paraId="74A00A96" w14:textId="46BE9532" w:rsidR="00DF2413" w:rsidRDefault="00DF2413" w:rsidP="00BF4F91">
      <w:pPr>
        <w:pStyle w:val="AnaParagrafYaziStiliSau"/>
        <w:numPr>
          <w:ilvl w:val="0"/>
          <w:numId w:val="30"/>
        </w:numPr>
      </w:pPr>
      <w:r>
        <w:t>Kullanıcı</w:t>
      </w:r>
    </w:p>
    <w:p w14:paraId="186E6A3F" w14:textId="5EEEA683" w:rsidR="00DF2413" w:rsidRDefault="00DF2413" w:rsidP="00BF4F91">
      <w:pPr>
        <w:pStyle w:val="AnaParagrafYaziStiliSau"/>
      </w:pPr>
    </w:p>
    <w:p w14:paraId="14765F96" w14:textId="77777777" w:rsidR="00DF2413" w:rsidRDefault="00DF2413" w:rsidP="00D00CFE">
      <w:pPr>
        <w:pStyle w:val="AnaParagrafYaziStiliSau"/>
        <w:jc w:val="center"/>
      </w:pPr>
      <w:r w:rsidRPr="00DF2413">
        <w:drawing>
          <wp:inline distT="0" distB="0" distL="0" distR="0" wp14:anchorId="66978251" wp14:editId="43923641">
            <wp:extent cx="4465320" cy="4246943"/>
            <wp:effectExtent l="0" t="0" r="0" b="127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1"/>
                    <a:stretch>
                      <a:fillRect/>
                    </a:stretch>
                  </pic:blipFill>
                  <pic:spPr>
                    <a:xfrm>
                      <a:off x="0" y="0"/>
                      <a:ext cx="4473578" cy="4254797"/>
                    </a:xfrm>
                    <a:prstGeom prst="rect">
                      <a:avLst/>
                    </a:prstGeom>
                  </pic:spPr>
                </pic:pic>
              </a:graphicData>
            </a:graphic>
          </wp:inline>
        </w:drawing>
      </w:r>
    </w:p>
    <w:p w14:paraId="0476CF34" w14:textId="3F6B4329" w:rsidR="00DF2413" w:rsidRPr="00F05ED0" w:rsidRDefault="00DF2413" w:rsidP="00DF2413">
      <w:pPr>
        <w:pStyle w:val="ResimYazs"/>
        <w:jc w:val="center"/>
      </w:pPr>
      <w:bookmarkStart w:id="17" w:name="_Toc80984053"/>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6</w:t>
      </w:r>
      <w:r w:rsidR="00BA0CFC">
        <w:fldChar w:fldCharType="end"/>
      </w:r>
      <w:r>
        <w:t>. Kullanıcılar Listesi Ekranı</w:t>
      </w:r>
      <w:bookmarkEnd w:id="17"/>
    </w:p>
    <w:p w14:paraId="1601A102" w14:textId="77777777" w:rsidR="00DF2413" w:rsidRDefault="00DF2413" w:rsidP="007746AD">
      <w:pPr>
        <w:spacing w:after="0" w:line="360" w:lineRule="auto"/>
        <w:jc w:val="center"/>
      </w:pPr>
    </w:p>
    <w:p w14:paraId="04B78DAD" w14:textId="0D54FE81" w:rsidR="00DF2413" w:rsidRDefault="00DF2413" w:rsidP="00DF2413">
      <w:pPr>
        <w:keepNext/>
        <w:spacing w:after="0" w:line="360" w:lineRule="auto"/>
        <w:jc w:val="center"/>
      </w:pPr>
      <w:r w:rsidRPr="00DF2413">
        <w:lastRenderedPageBreak/>
        <w:drawing>
          <wp:inline distT="0" distB="0" distL="0" distR="0" wp14:anchorId="10B4504A" wp14:editId="54BEBEFC">
            <wp:extent cx="4762500" cy="4128080"/>
            <wp:effectExtent l="0" t="0" r="0" b="635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2"/>
                    <a:stretch>
                      <a:fillRect/>
                    </a:stretch>
                  </pic:blipFill>
                  <pic:spPr>
                    <a:xfrm>
                      <a:off x="0" y="0"/>
                      <a:ext cx="4765383" cy="4130579"/>
                    </a:xfrm>
                    <a:prstGeom prst="rect">
                      <a:avLst/>
                    </a:prstGeom>
                  </pic:spPr>
                </pic:pic>
              </a:graphicData>
            </a:graphic>
          </wp:inline>
        </w:drawing>
      </w:r>
    </w:p>
    <w:p w14:paraId="10C2DA73" w14:textId="4AAF2F5A" w:rsidR="00DF2413" w:rsidRDefault="00DF2413" w:rsidP="00DF2413">
      <w:pPr>
        <w:pStyle w:val="ResimYazs"/>
        <w:jc w:val="center"/>
      </w:pPr>
      <w:bookmarkStart w:id="18" w:name="_Toc80984054"/>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7</w:t>
      </w:r>
      <w:r w:rsidR="00BA0CFC">
        <w:fldChar w:fldCharType="end"/>
      </w:r>
      <w:r>
        <w:t>. Kullanıcı Ekleme Ekranı</w:t>
      </w:r>
      <w:bookmarkEnd w:id="18"/>
    </w:p>
    <w:p w14:paraId="57B049F6" w14:textId="77777777" w:rsidR="00DF2413" w:rsidRDefault="00DF2413" w:rsidP="00DF2413">
      <w:pPr>
        <w:spacing w:after="0" w:line="240" w:lineRule="auto"/>
        <w:jc w:val="center"/>
      </w:pPr>
    </w:p>
    <w:p w14:paraId="4129489C" w14:textId="77777777" w:rsidR="00DF2413" w:rsidRDefault="00DF2413" w:rsidP="00DF2413">
      <w:pPr>
        <w:keepNext/>
        <w:spacing w:after="0" w:line="360" w:lineRule="auto"/>
        <w:jc w:val="center"/>
      </w:pPr>
      <w:r w:rsidRPr="00DF2413">
        <w:drawing>
          <wp:inline distT="0" distB="0" distL="0" distR="0" wp14:anchorId="3A39A7D9" wp14:editId="409A4205">
            <wp:extent cx="4541520" cy="3712223"/>
            <wp:effectExtent l="0" t="0" r="0" b="254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3"/>
                    <a:stretch>
                      <a:fillRect/>
                    </a:stretch>
                  </pic:blipFill>
                  <pic:spPr>
                    <a:xfrm>
                      <a:off x="0" y="0"/>
                      <a:ext cx="4542179" cy="3712762"/>
                    </a:xfrm>
                    <a:prstGeom prst="rect">
                      <a:avLst/>
                    </a:prstGeom>
                  </pic:spPr>
                </pic:pic>
              </a:graphicData>
            </a:graphic>
          </wp:inline>
        </w:drawing>
      </w:r>
    </w:p>
    <w:p w14:paraId="67D356F8" w14:textId="24E3A5E6" w:rsidR="00DF2413" w:rsidRDefault="00DF2413" w:rsidP="00DF2413">
      <w:pPr>
        <w:pStyle w:val="ResimYazs"/>
        <w:jc w:val="center"/>
      </w:pPr>
      <w:bookmarkStart w:id="19" w:name="_Toc80984055"/>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8</w:t>
      </w:r>
      <w:r w:rsidR="00BA0CFC">
        <w:fldChar w:fldCharType="end"/>
      </w:r>
      <w:r>
        <w:t>. Kullanıcı Düzenleme Ekranı</w:t>
      </w:r>
      <w:bookmarkEnd w:id="19"/>
    </w:p>
    <w:p w14:paraId="1F7411EB" w14:textId="77777777" w:rsidR="008B0189" w:rsidRDefault="00AC7B50" w:rsidP="00D70364">
      <w:pPr>
        <w:pStyle w:val="IkincilAltBaslikSau"/>
      </w:pPr>
      <w:r>
        <w:lastRenderedPageBreak/>
        <w:t>Soru Havuzu Ekranı</w:t>
      </w:r>
      <w:r w:rsidR="007746AD" w:rsidRPr="007746AD">
        <w:t xml:space="preserve"> </w:t>
      </w:r>
    </w:p>
    <w:p w14:paraId="374F1305" w14:textId="77777777" w:rsidR="00AC7B50" w:rsidRDefault="00AC7B50" w:rsidP="00BF4F91">
      <w:pPr>
        <w:pStyle w:val="AnaParagrafYaziStiliSau"/>
      </w:pPr>
    </w:p>
    <w:p w14:paraId="0005DD98" w14:textId="2847127E" w:rsidR="0013356E" w:rsidRDefault="00AC7B50" w:rsidP="00BF4F91">
      <w:pPr>
        <w:pStyle w:val="AnaParagrafYaziStiliSau"/>
      </w:pPr>
      <w:r>
        <w:t>Soru havuzu ekranı oluşturulan yazılımın en önemli ekranlarınıdır. Sisteme giriş yap</w:t>
      </w:r>
      <w:r w:rsidR="00884796">
        <w:t>a</w:t>
      </w:r>
      <w:r>
        <w:t xml:space="preserve">n öğretmenler kendi branşlarında ve çeşitli konu, kazanım, zorluk düzeyi, sınıf düzeyi vb. </w:t>
      </w:r>
      <w:r w:rsidR="00884796">
        <w:t>k</w:t>
      </w:r>
      <w:r>
        <w:t>riterlere göre hazırladıkları soruları sisteme girerek uzman öğretmenin kontrolüne gönderirler. Bu ekrana sistem yöneticisi, uzman ve öğretmen rolündeki kullanıcılar erişim sağlarlar.</w:t>
      </w:r>
      <w:r w:rsidR="00D55F96">
        <w:t xml:space="preserve"> Soru</w:t>
      </w:r>
      <w:r w:rsidR="0013356E">
        <w:t>nun</w:t>
      </w:r>
      <w:r w:rsidR="00D55F96">
        <w:t xml:space="preserve"> </w:t>
      </w:r>
      <w:r w:rsidR="0013356E">
        <w:t>öğretmen tarafından yazıl</w:t>
      </w:r>
      <w:r w:rsidR="00D55F96">
        <w:t>ma</w:t>
      </w:r>
      <w:r w:rsidR="0013356E">
        <w:t>sı</w:t>
      </w:r>
      <w:r w:rsidR="00D55F96">
        <w:t xml:space="preserve">, </w:t>
      </w:r>
      <w:r w:rsidR="0013356E">
        <w:t xml:space="preserve">uzman tarafından </w:t>
      </w:r>
      <w:r w:rsidR="00D55F96">
        <w:t>onay</w:t>
      </w:r>
      <w:r w:rsidR="0013356E">
        <w:t>/düzeltme/red vermesi,</w:t>
      </w:r>
      <w:r w:rsidR="00D55F96">
        <w:t xml:space="preserve"> </w:t>
      </w:r>
      <w:r w:rsidR="0013356E">
        <w:t xml:space="preserve">onaylanan soruların </w:t>
      </w:r>
      <w:r w:rsidR="00D55F96">
        <w:t>havuza ekleme</w:t>
      </w:r>
      <w:r w:rsidR="0013356E">
        <w:t>nmesi ve onaylanmayan soruların düzeltilmesine dair</w:t>
      </w:r>
      <w:r w:rsidR="00D55F96">
        <w:t xml:space="preserve"> aşamalar </w:t>
      </w:r>
      <w:r w:rsidR="0013356E">
        <w:t xml:space="preserve">aşağıda Şekil </w:t>
      </w:r>
      <w:r w:rsidR="006C5A16">
        <w:t>4.9</w:t>
      </w:r>
      <w:r w:rsidR="0013356E">
        <w:t>‘d</w:t>
      </w:r>
      <w:r w:rsidR="006C5A16">
        <w:t>a</w:t>
      </w:r>
      <w:r w:rsidR="0013356E">
        <w:t xml:space="preserve"> akış diyagramında gösterilmiştir.</w:t>
      </w:r>
      <w:r w:rsidR="00D55F96">
        <w:t xml:space="preserve"> </w:t>
      </w:r>
    </w:p>
    <w:p w14:paraId="787143BF" w14:textId="77777777" w:rsidR="00B15611" w:rsidRDefault="00B15611" w:rsidP="00BF4F91">
      <w:pPr>
        <w:pStyle w:val="AnaParagrafYaziStiliSau"/>
      </w:pPr>
    </w:p>
    <w:p w14:paraId="003AD5CC" w14:textId="77777777" w:rsidR="00B15611" w:rsidRDefault="00B15611" w:rsidP="00D00CFE">
      <w:pPr>
        <w:pStyle w:val="AnaParagrafYaziStiliSau"/>
        <w:jc w:val="center"/>
      </w:pPr>
      <w:r>
        <w:drawing>
          <wp:inline distT="0" distB="0" distL="0" distR="0" wp14:anchorId="1C40EABD" wp14:editId="7247E10E">
            <wp:extent cx="3782291" cy="5233090"/>
            <wp:effectExtent l="0" t="0" r="889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4">
                      <a:extLst>
                        <a:ext uri="{28A0092B-C50C-407E-A947-70E740481C1C}">
                          <a14:useLocalDpi xmlns:a14="http://schemas.microsoft.com/office/drawing/2010/main" val="0"/>
                        </a:ext>
                      </a:extLst>
                    </a:blip>
                    <a:stretch>
                      <a:fillRect/>
                    </a:stretch>
                  </pic:blipFill>
                  <pic:spPr>
                    <a:xfrm>
                      <a:off x="0" y="0"/>
                      <a:ext cx="3784763" cy="5236510"/>
                    </a:xfrm>
                    <a:prstGeom prst="rect">
                      <a:avLst/>
                    </a:prstGeom>
                  </pic:spPr>
                </pic:pic>
              </a:graphicData>
            </a:graphic>
          </wp:inline>
        </w:drawing>
      </w:r>
    </w:p>
    <w:p w14:paraId="27890983" w14:textId="321151CE" w:rsidR="00B15611" w:rsidRDefault="00B15611" w:rsidP="00B15611">
      <w:pPr>
        <w:pStyle w:val="ResimYazs"/>
        <w:spacing w:after="0"/>
        <w:jc w:val="center"/>
      </w:pPr>
      <w:bookmarkStart w:id="20" w:name="_Toc80984056"/>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9</w:t>
      </w:r>
      <w:r w:rsidR="00BA0CFC">
        <w:fldChar w:fldCharType="end"/>
      </w:r>
      <w:r>
        <w:t>. Soru Eklemenin Aşamaları</w:t>
      </w:r>
      <w:bookmarkEnd w:id="20"/>
    </w:p>
    <w:p w14:paraId="321633EA" w14:textId="77777777" w:rsidR="00B15611" w:rsidRDefault="00B15611" w:rsidP="00B15611">
      <w:pPr>
        <w:rPr>
          <w:lang w:eastAsia="tr-TR"/>
        </w:rPr>
      </w:pPr>
    </w:p>
    <w:p w14:paraId="5B2A31BA" w14:textId="77777777" w:rsidR="00B15611" w:rsidRDefault="00B15611" w:rsidP="00B15611">
      <w:pPr>
        <w:rPr>
          <w:lang w:eastAsia="tr-TR"/>
        </w:rPr>
      </w:pPr>
    </w:p>
    <w:p w14:paraId="1FB9B59A" w14:textId="77777777" w:rsidR="00B15611" w:rsidRDefault="00884796" w:rsidP="00884796">
      <w:pPr>
        <w:pStyle w:val="UcunculAltBaslikSau"/>
      </w:pPr>
      <w:bookmarkStart w:id="21" w:name="_Hlk80964040"/>
      <w:r>
        <w:t>Soru Ekleme</w:t>
      </w:r>
    </w:p>
    <w:p w14:paraId="592CB9D5" w14:textId="77777777" w:rsidR="00884796" w:rsidRDefault="00884796" w:rsidP="00884796">
      <w:pPr>
        <w:pStyle w:val="AnaParagrafYaziStiliSau"/>
      </w:pPr>
    </w:p>
    <w:p w14:paraId="5B5D4B30" w14:textId="1A413780" w:rsidR="00884796" w:rsidRDefault="00884796" w:rsidP="00884796">
      <w:pPr>
        <w:pStyle w:val="AnaParagrafYaziStiliSau"/>
      </w:pPr>
      <w:r w:rsidRPr="00884796">
        <w:t xml:space="preserve">Soru </w:t>
      </w:r>
      <w:r>
        <w:t>H</w:t>
      </w:r>
      <w:r w:rsidRPr="00884796">
        <w:t xml:space="preserve">avuzu </w:t>
      </w:r>
      <w:r>
        <w:t>Yazılımında soruları so</w:t>
      </w:r>
      <w:r w:rsidR="00440D4F">
        <w:t>r</w:t>
      </w:r>
      <w:r>
        <w:t xml:space="preserve">u yazarı öğretmenler ekler. </w:t>
      </w:r>
      <w:r w:rsidRPr="00884796">
        <w:t>Sisteme giriş yap</w:t>
      </w:r>
      <w:r>
        <w:t>a</w:t>
      </w:r>
      <w:r w:rsidRPr="00884796">
        <w:t xml:space="preserve">n öğretmen </w:t>
      </w:r>
      <w:r w:rsidR="00440D4F">
        <w:t>sol menüde yer alan Soru Havuzu linkine tıklayarak modüle giriş yapar modül ana ekranında bulunan Yeni Soru Ekle butonuna tıklayarak soru ekleme ekranını açar. Soru ekleme ekranı Şekil 4.10’da gösterilmiştir.</w:t>
      </w:r>
    </w:p>
    <w:bookmarkEnd w:id="21"/>
    <w:p w14:paraId="330F4646" w14:textId="6C07CCE9" w:rsidR="00440D4F" w:rsidRDefault="00440D4F" w:rsidP="00884796">
      <w:pPr>
        <w:pStyle w:val="AnaParagrafYaziStiliSau"/>
      </w:pPr>
    </w:p>
    <w:p w14:paraId="60B91107" w14:textId="77777777" w:rsidR="00440D4F" w:rsidRDefault="00440D4F" w:rsidP="00440D4F">
      <w:pPr>
        <w:pStyle w:val="AnaParagrafYaziStiliSau"/>
        <w:keepNext/>
      </w:pPr>
      <w:r>
        <w:drawing>
          <wp:inline distT="0" distB="0" distL="0" distR="0" wp14:anchorId="5A4105AB" wp14:editId="00D3F1D4">
            <wp:extent cx="5219700" cy="4107815"/>
            <wp:effectExtent l="0" t="0" r="0" b="6985"/>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9700" cy="4107815"/>
                    </a:xfrm>
                    <a:prstGeom prst="rect">
                      <a:avLst/>
                    </a:prstGeom>
                    <a:noFill/>
                    <a:ln>
                      <a:noFill/>
                    </a:ln>
                  </pic:spPr>
                </pic:pic>
              </a:graphicData>
            </a:graphic>
          </wp:inline>
        </w:drawing>
      </w:r>
    </w:p>
    <w:p w14:paraId="024CEC8D" w14:textId="12B37DAB" w:rsidR="00440D4F" w:rsidRDefault="00440D4F" w:rsidP="00440D4F">
      <w:pPr>
        <w:pStyle w:val="ResimYazs"/>
        <w:jc w:val="center"/>
      </w:pPr>
      <w:bookmarkStart w:id="22" w:name="_Toc80984057"/>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10</w:t>
      </w:r>
      <w:r w:rsidR="00BA0CFC">
        <w:fldChar w:fldCharType="end"/>
      </w:r>
      <w:r>
        <w:t>. Soru Ekleme Ekranı</w:t>
      </w:r>
      <w:bookmarkEnd w:id="22"/>
    </w:p>
    <w:p w14:paraId="6FD0913B" w14:textId="77777777" w:rsidR="00EA7EEC" w:rsidRDefault="00EA7EEC" w:rsidP="00884796">
      <w:pPr>
        <w:pStyle w:val="AnaParagrafYaziStiliSau"/>
      </w:pPr>
    </w:p>
    <w:p w14:paraId="7C5F8FDB" w14:textId="488DC98F" w:rsidR="00EA7EEC" w:rsidRDefault="00EA7EEC" w:rsidP="00884796">
      <w:pPr>
        <w:pStyle w:val="AnaParagrafYaziStiliSau"/>
      </w:pPr>
      <w:r>
        <w:t xml:space="preserve">Soru ekleme ekranını incelediğimizde ekranın sol tarafında bulunan panelde soru kökü, </w:t>
      </w:r>
      <w:r w:rsidR="00E4684A">
        <w:t xml:space="preserve">seçenekler ve doğru cevap alanlarının olduğunu görmekteyiz. Sağ tarafa bakıldığında ise 3 adet panel görülmektedir. Bu panellerden birincisi olan  soru bilgileri panelinde soruya ait ders, sınıf seviyesi ve zorluk düzeyi bilgilerinin girilmesi istenmektedir. İkinci panelde ise soruya ilişkin ünite, konu ve kazanım bilgilerinin girilmesi istenmektedir.  Üçüncü panelde ise soruyu gönül rızası ile kaydettiğini, sorunun düzenlenebileceğini vb. </w:t>
      </w:r>
      <w:r w:rsidR="00392A26">
        <w:t>d</w:t>
      </w:r>
      <w:r w:rsidR="00E4684A">
        <w:t xml:space="preserve">iğer bilgileri kabul ettiğine dair bir </w:t>
      </w:r>
      <w:r w:rsidR="00E4684A">
        <w:lastRenderedPageBreak/>
        <w:t>kabul metni bulunmaktadır. Bu kabul metni öğretmen tarafından onaylanmadığında sorusu sisteme kaydedilemez.</w:t>
      </w:r>
    </w:p>
    <w:p w14:paraId="61CFD9AC" w14:textId="77777777" w:rsidR="00E4684A" w:rsidRDefault="00E4684A" w:rsidP="00884796">
      <w:pPr>
        <w:pStyle w:val="AnaParagrafYaziStiliSau"/>
      </w:pPr>
    </w:p>
    <w:p w14:paraId="67ED95E7" w14:textId="7D79A2D2" w:rsidR="00392A26" w:rsidRDefault="00392A26" w:rsidP="003E3C7D">
      <w:pPr>
        <w:pStyle w:val="AnaParagrafYaziStiliSau"/>
        <w:spacing w:after="240"/>
      </w:pPr>
      <w:r>
        <w:t xml:space="preserve">Öğretmen soru kökünü ve soruya ait diğer bilgileri girdikten ve kabul metnini onayladıktan sonra sayfanın altında bulunan kaydet butonuna bastığında form Soru controller’ın   soru kaydet metoduna post edilir. Soru kaydet metodunda post edilen bilgiler alınarak bir diziye atanır ve model katmanına gönderilerek veritabanına kaydedilme işlemi gerçekleştirilir. İlgili metot Şekil  </w:t>
      </w:r>
      <w:r w:rsidR="003E3C7D">
        <w:t>4.11’</w:t>
      </w:r>
      <w:r>
        <w:t>de verilmiştir.</w:t>
      </w:r>
    </w:p>
    <w:p w14:paraId="0CC631D3" w14:textId="77777777" w:rsidR="003E3C7D" w:rsidRDefault="003E3C7D" w:rsidP="003E3C7D">
      <w:pPr>
        <w:pStyle w:val="AnaParagrafYaziStiliSau"/>
        <w:keepNext/>
        <w:jc w:val="center"/>
      </w:pPr>
      <w:r>
        <w:drawing>
          <wp:inline distT="0" distB="0" distL="0" distR="0" wp14:anchorId="0BB31DD2" wp14:editId="6E71C890">
            <wp:extent cx="4956858" cy="6123709"/>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4959625" cy="6127127"/>
                    </a:xfrm>
                    <a:prstGeom prst="rect">
                      <a:avLst/>
                    </a:prstGeom>
                  </pic:spPr>
                </pic:pic>
              </a:graphicData>
            </a:graphic>
          </wp:inline>
        </w:drawing>
      </w:r>
    </w:p>
    <w:p w14:paraId="46F589FC" w14:textId="4F52BA64" w:rsidR="003E3C7D" w:rsidRDefault="003E3C7D" w:rsidP="003E3C7D">
      <w:pPr>
        <w:pStyle w:val="ResimYazs"/>
        <w:jc w:val="center"/>
      </w:pPr>
      <w:bookmarkStart w:id="23" w:name="_Toc80984058"/>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11</w:t>
      </w:r>
      <w:r w:rsidR="00BA0CFC">
        <w:fldChar w:fldCharType="end"/>
      </w:r>
      <w:r>
        <w:t>. Soru Ekleme Controller Metodu</w:t>
      </w:r>
      <w:bookmarkEnd w:id="23"/>
    </w:p>
    <w:p w14:paraId="54087A4E" w14:textId="77777777" w:rsidR="00392A26" w:rsidRDefault="002040F8" w:rsidP="00884796">
      <w:pPr>
        <w:pStyle w:val="AnaParagrafYaziStiliSau"/>
      </w:pPr>
      <w:r>
        <w:lastRenderedPageBreak/>
        <w:t>Controller içerisinde çağırılan model katmanında veritabanına kaydedilme işlemi gerçekleştiren metot Şekil 4.12’de verilmiştir.</w:t>
      </w:r>
    </w:p>
    <w:p w14:paraId="5B1F316A" w14:textId="77777777" w:rsidR="002040F8" w:rsidRDefault="002040F8" w:rsidP="00884796">
      <w:pPr>
        <w:pStyle w:val="AnaParagrafYaziStiliSau"/>
      </w:pPr>
    </w:p>
    <w:p w14:paraId="7F34B18E" w14:textId="77777777" w:rsidR="002040F8" w:rsidRDefault="002040F8" w:rsidP="002040F8">
      <w:pPr>
        <w:pStyle w:val="AnaParagrafYaziStiliSau"/>
        <w:keepNext/>
        <w:jc w:val="center"/>
      </w:pPr>
      <w:r>
        <w:drawing>
          <wp:inline distT="0" distB="0" distL="0" distR="0" wp14:anchorId="440B26B2" wp14:editId="4BB5D979">
            <wp:extent cx="4343776" cy="1106128"/>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27">
                      <a:extLst>
                        <a:ext uri="{28A0092B-C50C-407E-A947-70E740481C1C}">
                          <a14:useLocalDpi xmlns:a14="http://schemas.microsoft.com/office/drawing/2010/main" val="0"/>
                        </a:ext>
                      </a:extLst>
                    </a:blip>
                    <a:stretch>
                      <a:fillRect/>
                    </a:stretch>
                  </pic:blipFill>
                  <pic:spPr>
                    <a:xfrm>
                      <a:off x="0" y="0"/>
                      <a:ext cx="4343776" cy="1106128"/>
                    </a:xfrm>
                    <a:prstGeom prst="rect">
                      <a:avLst/>
                    </a:prstGeom>
                  </pic:spPr>
                </pic:pic>
              </a:graphicData>
            </a:graphic>
          </wp:inline>
        </w:drawing>
      </w:r>
    </w:p>
    <w:p w14:paraId="31E7FDBE" w14:textId="64365D32" w:rsidR="002040F8" w:rsidRDefault="002040F8" w:rsidP="002040F8">
      <w:pPr>
        <w:pStyle w:val="ResimYazs"/>
        <w:jc w:val="center"/>
      </w:pPr>
      <w:bookmarkStart w:id="24" w:name="_Toc80984059"/>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12</w:t>
      </w:r>
      <w:r w:rsidR="00BA0CFC">
        <w:fldChar w:fldCharType="end"/>
      </w:r>
      <w:r>
        <w:t>. Soruyu Veritabanına Ekleyen Model Sınıf Metodu</w:t>
      </w:r>
      <w:bookmarkEnd w:id="24"/>
    </w:p>
    <w:p w14:paraId="5144864D" w14:textId="77777777" w:rsidR="00484693" w:rsidRDefault="00484693" w:rsidP="00484693">
      <w:pPr>
        <w:rPr>
          <w:lang w:eastAsia="tr-TR"/>
        </w:rPr>
      </w:pPr>
    </w:p>
    <w:p w14:paraId="6D504FB3" w14:textId="338D68B8" w:rsidR="00484693" w:rsidRDefault="00484693" w:rsidP="00484693">
      <w:pPr>
        <w:pStyle w:val="UcunculAltBaslikSau"/>
      </w:pPr>
      <w:r>
        <w:t>Sorunun Uzman Tarafından Değerlendirilmesi</w:t>
      </w:r>
    </w:p>
    <w:p w14:paraId="3D0E7034" w14:textId="77777777" w:rsidR="00484693" w:rsidRDefault="00484693" w:rsidP="00484693">
      <w:pPr>
        <w:pStyle w:val="AnaParagrafYaziStiliSau"/>
      </w:pPr>
    </w:p>
    <w:p w14:paraId="746F82CF" w14:textId="6674B94B" w:rsidR="006D4F6B" w:rsidRDefault="00484693" w:rsidP="006D4F6B">
      <w:pPr>
        <w:pStyle w:val="AnaParagrafYaziStiliSau"/>
      </w:pPr>
      <w:r w:rsidRPr="00884796">
        <w:t xml:space="preserve">Soru </w:t>
      </w:r>
      <w:r>
        <w:t>H</w:t>
      </w:r>
      <w:r w:rsidRPr="00884796">
        <w:t xml:space="preserve">avuzu </w:t>
      </w:r>
      <w:r>
        <w:t xml:space="preserve">Yazılımında soruları soru yazarı öğretmenler ekler. </w:t>
      </w:r>
      <w:r w:rsidR="003350FD">
        <w:t>Eklenen sorular uzman öğretmen tarafından kabul alana kadar havuza aktarılmaz. Bu nedenle öğretmenin soruyu kaydetmesinden sonra sorunun durumu “Aksiyon Bekleniyor” olarak ayarlanır ve uzman öğretmenin ekranına düşer. Uzman öğretmen s</w:t>
      </w:r>
      <w:r w:rsidRPr="00884796">
        <w:t>isteme giriş yap</w:t>
      </w:r>
      <w:r w:rsidR="003350FD">
        <w:t xml:space="preserve">tıktan sonra </w:t>
      </w:r>
      <w:r>
        <w:t>sol menüde yer alan Soru Havuzu linkine tıklayarak modüle giriş yapar modül ana ekranında</w:t>
      </w:r>
      <w:r w:rsidR="003350FD">
        <w:t xml:space="preserve"> sisteme kaydedilen tüm soruları görebilir</w:t>
      </w:r>
      <w:r>
        <w:t>.</w:t>
      </w:r>
      <w:r w:rsidR="003350FD">
        <w:t xml:space="preserve"> Yeni kaydedilen ve “Aksiyon Bekleniyor” durumunda olan bir soru üzerinden uzman değerlendirmesini yapalım.</w:t>
      </w:r>
      <w:r>
        <w:t xml:space="preserve"> </w:t>
      </w:r>
      <w:r w:rsidR="003350FD">
        <w:t>Uzman öğretmen s</w:t>
      </w:r>
      <w:r>
        <w:t>oru</w:t>
      </w:r>
      <w:r w:rsidR="003350FD">
        <w:t xml:space="preserve">yu değerlendirmek için açtığında karşısına gelen </w:t>
      </w:r>
      <w:r>
        <w:t>ekran Şekil 4.1</w:t>
      </w:r>
      <w:r w:rsidR="003350FD">
        <w:t>3</w:t>
      </w:r>
      <w:r>
        <w:t>’d</w:t>
      </w:r>
      <w:r w:rsidR="003350FD">
        <w:t>e</w:t>
      </w:r>
      <w:r>
        <w:t xml:space="preserve"> gösterilmiştir</w:t>
      </w:r>
      <w:r w:rsidR="006D4F6B">
        <w:t xml:space="preserve">. Bu ekran soru ekleme ekranın aynısı olup ilaveten sağ tarafa uzmanın değerlendirmesini yaptığı ve düşüncelerini yazabildiği bir alan (Soru Onay) gelmektedir. Uzman soru ile ilgili 3 adet durumu seçebilir. Bunlar </w:t>
      </w:r>
    </w:p>
    <w:p w14:paraId="75E38C3A" w14:textId="77777777" w:rsidR="006D4F6B" w:rsidRDefault="006D4F6B" w:rsidP="006D4F6B">
      <w:pPr>
        <w:pStyle w:val="AnaParagrafYaziStiliSau"/>
        <w:numPr>
          <w:ilvl w:val="0"/>
          <w:numId w:val="31"/>
        </w:numPr>
      </w:pPr>
      <w:r>
        <w:t>Düzeltilmeli: eğer bir soruda hatalar var ise bu soruyu düzeltilmeli olarak öğretmene geri gönderebilir.</w:t>
      </w:r>
    </w:p>
    <w:p w14:paraId="76681B44" w14:textId="77777777" w:rsidR="006D4F6B" w:rsidRDefault="006D4F6B" w:rsidP="006D4F6B">
      <w:pPr>
        <w:pStyle w:val="AnaParagrafYaziStiliSau"/>
        <w:numPr>
          <w:ilvl w:val="0"/>
          <w:numId w:val="31"/>
        </w:numPr>
      </w:pPr>
      <w:r w:rsidRPr="006D4F6B">
        <w:t>Reddedildi</w:t>
      </w:r>
      <w:r>
        <w:t xml:space="preserve">: eğer soru ilgili kazanımlara, sınıf seviyesine vb. kriterlere  göre hazırlanmamışsa ve düzeltilmesi mümkün değilse soru red edilir. Red edilen soru havuza eklenmez. Ancak kayıtlara geçmesi açısından silinmez ve saklanır. </w:t>
      </w:r>
    </w:p>
    <w:p w14:paraId="07A3648D" w14:textId="77777777" w:rsidR="006D4F6B" w:rsidRDefault="006D4F6B" w:rsidP="006D4F6B">
      <w:pPr>
        <w:pStyle w:val="AnaParagrafYaziStiliSau"/>
        <w:numPr>
          <w:ilvl w:val="0"/>
          <w:numId w:val="31"/>
        </w:numPr>
      </w:pPr>
      <w:r>
        <w:t>Onaylandı: öğretmen tarafından yazılan soru değerlendirme aşamasından sorunsuz birşekilde geçti ise soru onaylanarak havuza aktarılır.</w:t>
      </w:r>
    </w:p>
    <w:p w14:paraId="53A3FD0D" w14:textId="77777777" w:rsidR="006D4F6B" w:rsidRDefault="006D4F6B" w:rsidP="006D4F6B">
      <w:pPr>
        <w:pStyle w:val="AnaParagrafYaziStiliSau"/>
        <w:ind w:left="360"/>
      </w:pPr>
    </w:p>
    <w:p w14:paraId="34597342" w14:textId="77777777" w:rsidR="006D4F6B" w:rsidRDefault="006D4F6B" w:rsidP="006D4F6B">
      <w:pPr>
        <w:pStyle w:val="AnaParagrafYaziStiliSau"/>
        <w:keepNext/>
        <w:ind w:left="360"/>
      </w:pPr>
      <w:r>
        <w:lastRenderedPageBreak/>
        <w:drawing>
          <wp:inline distT="0" distB="0" distL="0" distR="0" wp14:anchorId="612B608E" wp14:editId="388C622A">
            <wp:extent cx="5219700" cy="4107815"/>
            <wp:effectExtent l="0" t="0" r="381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700" cy="4107815"/>
                    </a:xfrm>
                    <a:prstGeom prst="rect">
                      <a:avLst/>
                    </a:prstGeom>
                  </pic:spPr>
                </pic:pic>
              </a:graphicData>
            </a:graphic>
          </wp:inline>
        </w:drawing>
      </w:r>
    </w:p>
    <w:p w14:paraId="19C2EDCF" w14:textId="0B72B870" w:rsidR="006D4F6B" w:rsidRDefault="006D4F6B" w:rsidP="006D4F6B">
      <w:pPr>
        <w:pStyle w:val="ResimYazs"/>
        <w:jc w:val="center"/>
      </w:pPr>
      <w:bookmarkStart w:id="25" w:name="_Toc80984060"/>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13</w:t>
      </w:r>
      <w:r w:rsidR="00BA0CFC">
        <w:fldChar w:fldCharType="end"/>
      </w:r>
      <w:r>
        <w:t>. Soru Onay Ekranı</w:t>
      </w:r>
      <w:bookmarkEnd w:id="25"/>
    </w:p>
    <w:p w14:paraId="6D332441" w14:textId="77777777" w:rsidR="002E3D1E" w:rsidRPr="002E3D1E" w:rsidRDefault="002E3D1E" w:rsidP="002E3D1E">
      <w:pPr>
        <w:rPr>
          <w:lang w:eastAsia="tr-TR"/>
        </w:rPr>
      </w:pPr>
    </w:p>
    <w:p w14:paraId="618C96BE" w14:textId="682C687E" w:rsidR="002E3D1E" w:rsidRDefault="002E3D1E" w:rsidP="001178E7">
      <w:pPr>
        <w:pStyle w:val="UcunculAltBaslikSau"/>
      </w:pPr>
      <w:r>
        <w:t>Sorunun Düzenlenmesi</w:t>
      </w:r>
    </w:p>
    <w:p w14:paraId="0AB1A6D5" w14:textId="77777777" w:rsidR="002E3D1E" w:rsidRPr="002E3D1E" w:rsidRDefault="002E3D1E" w:rsidP="002E3D1E">
      <w:pPr>
        <w:pStyle w:val="AnaParagrafYaziStiliSau"/>
      </w:pPr>
    </w:p>
    <w:p w14:paraId="71238010" w14:textId="58B272F0" w:rsidR="006D4F6B" w:rsidRDefault="002E3D1E" w:rsidP="002E3D1E">
      <w:pPr>
        <w:pStyle w:val="AnaParagrafYaziStiliSau"/>
      </w:pPr>
      <w:r>
        <w:t>Eklenen soru uzman öğretmen tarafından değerlendirildi ancak düzetilmeli şeklinde bir duruma atandı ise soru soruyu yazan öğretmenin ekranına “Düzeltilmeli” uyarı</w:t>
      </w:r>
      <w:r w:rsidR="00FA1497">
        <w:t>sı</w:t>
      </w:r>
      <w:r>
        <w:t xml:space="preserve"> ile düşer. Bu durumda öğretmen sorusununda (eğer uzman öğretmen düşünceler kısmına nelerin düzeltilmesi gerektiğini yazdı ise) istenilen düzeltmeleri yapmalı ve soruyu tekrar uzman değerlendirmesine göndermelidir. Bu süreç soru ekleme ekranın benzeri ekrandan yapılır. Form controllera gönderildiğinde soru üzerinde yapılan değişiklikler veritabanında güncellenir. Şekil 4.14’de “Düzeltilmeli” durumunda bir soru görülmektedir.</w:t>
      </w:r>
    </w:p>
    <w:p w14:paraId="1A64212B" w14:textId="77777777" w:rsidR="002E3D1E" w:rsidRDefault="002E3D1E" w:rsidP="002E3D1E">
      <w:pPr>
        <w:keepNext/>
        <w:jc w:val="center"/>
      </w:pPr>
      <w:r>
        <w:rPr>
          <w:lang w:eastAsia="tr-TR"/>
        </w:rPr>
        <w:drawing>
          <wp:inline distT="0" distB="0" distL="0" distR="0" wp14:anchorId="5677FD66" wp14:editId="39BAD5FC">
            <wp:extent cx="4239491" cy="1035117"/>
            <wp:effectExtent l="0" t="0" r="8890"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4267999" cy="1042077"/>
                    </a:xfrm>
                    <a:prstGeom prst="rect">
                      <a:avLst/>
                    </a:prstGeom>
                  </pic:spPr>
                </pic:pic>
              </a:graphicData>
            </a:graphic>
          </wp:inline>
        </w:drawing>
      </w:r>
    </w:p>
    <w:p w14:paraId="428DC02F" w14:textId="725A3ADE" w:rsidR="006D4F6B" w:rsidRDefault="002E3D1E" w:rsidP="002E3D1E">
      <w:pPr>
        <w:pStyle w:val="ResimYazs"/>
        <w:jc w:val="center"/>
      </w:pPr>
      <w:bookmarkStart w:id="26" w:name="_Toc80984061"/>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14</w:t>
      </w:r>
      <w:r w:rsidR="00BA0CFC">
        <w:fldChar w:fldCharType="end"/>
      </w:r>
      <w:r>
        <w:t>. Düzeltilmeli durumunda olan bir soru</w:t>
      </w:r>
      <w:bookmarkEnd w:id="26"/>
    </w:p>
    <w:p w14:paraId="4926E3BE" w14:textId="77E2DCDC" w:rsidR="00FA1497" w:rsidRDefault="00FA1497" w:rsidP="00FA1497">
      <w:pPr>
        <w:pStyle w:val="UcunculAltBaslikSau"/>
      </w:pPr>
      <w:r>
        <w:lastRenderedPageBreak/>
        <w:t>Soru Detaylarının Görüntülenmesi</w:t>
      </w:r>
    </w:p>
    <w:p w14:paraId="73FBDC84" w14:textId="77777777" w:rsidR="00FA1497" w:rsidRPr="002E3D1E" w:rsidRDefault="00FA1497" w:rsidP="00FA1497">
      <w:pPr>
        <w:pStyle w:val="AnaParagrafYaziStiliSau"/>
      </w:pPr>
    </w:p>
    <w:p w14:paraId="0B4007E2" w14:textId="3F3F54B9" w:rsidR="00771FBD" w:rsidRDefault="00FA1497" w:rsidP="006D4F6B">
      <w:pPr>
        <w:pStyle w:val="AnaParagrafYaziStiliSau"/>
      </w:pPr>
      <w:r>
        <w:t>Öğretmen tarafından yazılan ve uzman tarafından “Onay” alarak soru havuzuna eklenen soruların detayları görüntülenebilir. Bunun için kullanıcı giriş yaptıktan sonra (sistem yöneticisi, öğretmen veya uzman rollerinde herbiri) sol menüden Soru Havuzu modülüne giriş yapılır. Karşımıza gelen listede (Şekil 4.15) soru havuzunda olan tüm sorular listelenmektedir. Detayları görüntülenmek istenen soruda göz simgesine sahip butona tıklandığında sorunun detayları görüntülenecektir.</w:t>
      </w:r>
    </w:p>
    <w:p w14:paraId="01C71B41" w14:textId="4E6D38F8" w:rsidR="00FA1497" w:rsidRDefault="00FA1497" w:rsidP="006D4F6B">
      <w:pPr>
        <w:pStyle w:val="AnaParagrafYaziStiliSau"/>
      </w:pPr>
    </w:p>
    <w:p w14:paraId="3D46A096" w14:textId="77777777" w:rsidR="00FA1497" w:rsidRDefault="00FA1497" w:rsidP="00FA1497">
      <w:pPr>
        <w:pStyle w:val="AnaParagrafYaziStiliSau"/>
        <w:keepNext/>
      </w:pPr>
      <w:r>
        <w:drawing>
          <wp:inline distT="0" distB="0" distL="0" distR="0" wp14:anchorId="1B6FF2DB" wp14:editId="7DFCC622">
            <wp:extent cx="5219700" cy="2061845"/>
            <wp:effectExtent l="0" t="0" r="0" b="0"/>
            <wp:docPr id="21" name="Resim 21" descr="metin, ekran görüntüsü,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ekran görüntüsü, iç meka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5219700" cy="2061845"/>
                    </a:xfrm>
                    <a:prstGeom prst="rect">
                      <a:avLst/>
                    </a:prstGeom>
                  </pic:spPr>
                </pic:pic>
              </a:graphicData>
            </a:graphic>
          </wp:inline>
        </w:drawing>
      </w:r>
    </w:p>
    <w:p w14:paraId="4F2F7051" w14:textId="1948BC9E" w:rsidR="00FA1497" w:rsidRDefault="00FA1497" w:rsidP="00FA1497">
      <w:pPr>
        <w:pStyle w:val="ResimYazs"/>
        <w:jc w:val="center"/>
      </w:pPr>
      <w:bookmarkStart w:id="27" w:name="_Toc80984062"/>
      <w:r>
        <w:t xml:space="preserve">Şekil </w:t>
      </w:r>
      <w:r w:rsidR="00BA0CFC">
        <w:fldChar w:fldCharType="begin"/>
      </w:r>
      <w:r w:rsidR="00BA0CFC">
        <w:instrText xml:space="preserve"> STYLEREF 1 \s </w:instrText>
      </w:r>
      <w:r w:rsidR="00BA0CFC">
        <w:fldChar w:fldCharType="separate"/>
      </w:r>
      <w:r w:rsidR="005371B6">
        <w:t>4</w:t>
      </w:r>
      <w:r w:rsidR="00BA0CFC">
        <w:fldChar w:fldCharType="end"/>
      </w:r>
      <w:r w:rsidR="00BA0CFC">
        <w:t>.</w:t>
      </w:r>
      <w:r w:rsidR="00BA0CFC">
        <w:fldChar w:fldCharType="begin"/>
      </w:r>
      <w:r w:rsidR="00BA0CFC">
        <w:instrText xml:space="preserve"> SEQ Şekil \* ARABIC \s 1 </w:instrText>
      </w:r>
      <w:r w:rsidR="00BA0CFC">
        <w:fldChar w:fldCharType="separate"/>
      </w:r>
      <w:r w:rsidR="005371B6">
        <w:t>15</w:t>
      </w:r>
      <w:r w:rsidR="00BA0CFC">
        <w:fldChar w:fldCharType="end"/>
      </w:r>
      <w:r>
        <w:t>. Sorular Listesi</w:t>
      </w:r>
      <w:bookmarkEnd w:id="27"/>
    </w:p>
    <w:p w14:paraId="7AFD5F66" w14:textId="77777777" w:rsidR="00FA1497" w:rsidRDefault="00FA1497" w:rsidP="006D4F6B">
      <w:pPr>
        <w:pStyle w:val="AnaParagrafYaziStiliSau"/>
      </w:pPr>
    </w:p>
    <w:p w14:paraId="370F8C3A" w14:textId="77777777" w:rsidR="00CE0F32" w:rsidRDefault="001266B3" w:rsidP="006D4F6B">
      <w:pPr>
        <w:pStyle w:val="AnaParagrafYaziStiliSau"/>
      </w:pPr>
      <w:r>
        <w:t>S</w:t>
      </w:r>
      <w:r w:rsidR="00CE0F32">
        <w:t>oru</w:t>
      </w:r>
      <w:r>
        <w:t xml:space="preserve"> detayları farklı bir ekranda gösterilir. Bu ekranda sorunun yazarı öğretmen ile ilgili bilgiler, soruya ait, soru numarası, kayıt tarihi, sınıf seviyesi, ders, zorluk seviyesi, ünite, konu, kazanım</w:t>
      </w:r>
      <w:r w:rsidR="00256D6F">
        <w:t>, onaylayan uzman bilgileri ve yorumu ile sorunun kökü, seçenekleri ve doğru cevap bilgileri görüntülenir. Ekranın sağ üst köşesinde yer alan butonlardan soru yazdırılabilir veya Word belgesi olarak indi</w:t>
      </w:r>
      <w:r w:rsidR="00BA0CFC">
        <w:t>lebilir. Sorunun çıktı ve Word hali ekler verilmiştir. Şekil 4.16’da Soru detay ekranı görülmektedir.</w:t>
      </w:r>
    </w:p>
    <w:p w14:paraId="4E21098A" w14:textId="77777777" w:rsidR="00BA0CFC" w:rsidRDefault="00BA0CFC" w:rsidP="006D4F6B">
      <w:pPr>
        <w:pStyle w:val="AnaParagrafYaziStiliSau"/>
      </w:pPr>
    </w:p>
    <w:p w14:paraId="7FA84640" w14:textId="77777777" w:rsidR="00BA0CFC" w:rsidRDefault="00BA0CFC" w:rsidP="00BA0CFC">
      <w:pPr>
        <w:pStyle w:val="AnaParagrafYaziStiliSau"/>
        <w:keepNext/>
      </w:pPr>
      <w:r>
        <w:lastRenderedPageBreak/>
        <w:drawing>
          <wp:inline distT="0" distB="0" distL="0" distR="0" wp14:anchorId="45681E22" wp14:editId="4D796B57">
            <wp:extent cx="5219700" cy="732218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31">
                      <a:extLst>
                        <a:ext uri="{28A0092B-C50C-407E-A947-70E740481C1C}">
                          <a14:useLocalDpi xmlns:a14="http://schemas.microsoft.com/office/drawing/2010/main" val="0"/>
                        </a:ext>
                      </a:extLst>
                    </a:blip>
                    <a:stretch>
                      <a:fillRect/>
                    </a:stretch>
                  </pic:blipFill>
                  <pic:spPr>
                    <a:xfrm>
                      <a:off x="0" y="0"/>
                      <a:ext cx="5219700" cy="7322180"/>
                    </a:xfrm>
                    <a:prstGeom prst="rect">
                      <a:avLst/>
                    </a:prstGeom>
                  </pic:spPr>
                </pic:pic>
              </a:graphicData>
            </a:graphic>
          </wp:inline>
        </w:drawing>
      </w:r>
    </w:p>
    <w:p w14:paraId="7142E3EB" w14:textId="3D337068" w:rsidR="00BA0CFC" w:rsidRDefault="00BA0CFC" w:rsidP="00BA0CFC">
      <w:pPr>
        <w:pStyle w:val="ResimYazs"/>
        <w:jc w:val="center"/>
      </w:pPr>
      <w:bookmarkStart w:id="28" w:name="_Toc80984063"/>
      <w:r>
        <w:t xml:space="preserve">Şekil </w:t>
      </w:r>
      <w:r>
        <w:fldChar w:fldCharType="begin"/>
      </w:r>
      <w:r>
        <w:instrText xml:space="preserve"> STYLEREF 1 \s </w:instrText>
      </w:r>
      <w:r>
        <w:fldChar w:fldCharType="separate"/>
      </w:r>
      <w:r w:rsidR="005371B6">
        <w:t>4</w:t>
      </w:r>
      <w:r>
        <w:fldChar w:fldCharType="end"/>
      </w:r>
      <w:r>
        <w:t>.</w:t>
      </w:r>
      <w:r>
        <w:fldChar w:fldCharType="begin"/>
      </w:r>
      <w:r>
        <w:instrText xml:space="preserve"> SEQ Şekil \* ARABIC \s 1 </w:instrText>
      </w:r>
      <w:r>
        <w:fldChar w:fldCharType="separate"/>
      </w:r>
      <w:r w:rsidR="005371B6">
        <w:t>16</w:t>
      </w:r>
      <w:r>
        <w:fldChar w:fldCharType="end"/>
      </w:r>
      <w:r>
        <w:t>. Soru Detay Ekranı</w:t>
      </w:r>
      <w:bookmarkEnd w:id="28"/>
    </w:p>
    <w:p w14:paraId="3A86B3E4" w14:textId="5B053158" w:rsidR="00BA0CFC" w:rsidRPr="00BA0CFC" w:rsidRDefault="00BA0CFC" w:rsidP="00BA0CFC">
      <w:pPr>
        <w:rPr>
          <w:lang w:eastAsia="tr-TR"/>
        </w:rPr>
        <w:sectPr w:rsidR="00BA0CFC" w:rsidRPr="00BA0CFC" w:rsidSect="007D4568">
          <w:headerReference w:type="default" r:id="rId32"/>
          <w:pgSz w:w="11906" w:h="16838"/>
          <w:pgMar w:top="1701" w:right="1843" w:bottom="1418" w:left="1843" w:header="708" w:footer="708" w:gutter="0"/>
          <w:cols w:space="708"/>
          <w:titlePg/>
          <w:docGrid w:linePitch="360"/>
        </w:sectPr>
      </w:pPr>
    </w:p>
    <w:p w14:paraId="65809609" w14:textId="77777777" w:rsidR="008B0189" w:rsidRPr="009436EE" w:rsidRDefault="008B0189" w:rsidP="008B0189">
      <w:pPr>
        <w:pStyle w:val="Balk1"/>
        <w:tabs>
          <w:tab w:val="left" w:pos="1418"/>
        </w:tabs>
        <w:ind w:left="1418" w:hanging="1418"/>
      </w:pPr>
      <w:r>
        <w:lastRenderedPageBreak/>
        <w:t>SONUÇLAR VE ÖNERİLER</w:t>
      </w:r>
    </w:p>
    <w:p w14:paraId="1108D4A1"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1AD1D38C"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7EAD5807" w14:textId="77777777" w:rsidR="008B0189" w:rsidRPr="009436EE" w:rsidRDefault="008B0189" w:rsidP="008B0189">
      <w:pPr>
        <w:spacing w:after="0" w:line="240" w:lineRule="auto"/>
        <w:jc w:val="both"/>
        <w:rPr>
          <w:rFonts w:ascii="Times New Roman" w:eastAsia="Times New Roman" w:hAnsi="Times New Roman"/>
          <w:kern w:val="0"/>
          <w:sz w:val="24"/>
          <w:szCs w:val="24"/>
          <w:lang w:eastAsia="tr-TR"/>
        </w:rPr>
      </w:pPr>
    </w:p>
    <w:p w14:paraId="5B171142" w14:textId="64559EF6" w:rsidR="008B0189" w:rsidRDefault="00C429FD" w:rsidP="00BF4F91">
      <w:pPr>
        <w:pStyle w:val="AnaParagrafYaziStiliSau"/>
      </w:pPr>
      <w:r>
        <w:t xml:space="preserve">Sınavlarda kullanılmak üzere ihtiyaç duyulan soruların öğretmenler tarafından hazırlanması, uzman öğretmenler tarafından onaylanması ve soruların dijital ortamda saklanması ve gerektiğinde istenilen kriterlere göre soruların getirilmesi amacıyla </w:t>
      </w:r>
      <w:r w:rsidRPr="00C429FD">
        <w:t>soru bankası</w:t>
      </w:r>
      <w:r>
        <w:t>(havuzu) yazılımı geliştirilmiştir.</w:t>
      </w:r>
      <w:r w:rsidR="00D97D61">
        <w:t xml:space="preserve"> B</w:t>
      </w:r>
      <w:r w:rsidRPr="00C429FD">
        <w:t xml:space="preserve">u soru </w:t>
      </w:r>
      <w:r w:rsidR="00D97D61">
        <w:t>havuzunun</w:t>
      </w:r>
      <w:r w:rsidRPr="00C429FD">
        <w:t xml:space="preserve"> web ortamından kolaylıkla erişilebilir olması sağlanmıştır. Böylelikle öğret</w:t>
      </w:r>
      <w:r w:rsidR="00D97D61">
        <w:t xml:space="preserve">menler </w:t>
      </w:r>
      <w:r w:rsidRPr="00C429FD">
        <w:t xml:space="preserve">istedikleri zaman sisteme soru ekleyebilmektedirler. Bu </w:t>
      </w:r>
      <w:r w:rsidR="00D97D61">
        <w:t xml:space="preserve">sistme </w:t>
      </w:r>
      <w:r w:rsidRPr="00C429FD">
        <w:t xml:space="preserve">soruların daha kaliteli olmasına da olanak sağlamıştır. Böylece sınav sorularının güvenli bir ortamda alınarak sınav sorularını sınavdan önce görevliler dışında hiç kimsenin görmeyecek şekilde tasarlanmıştır. Ayrıca soru </w:t>
      </w:r>
      <w:r w:rsidR="00D97D61">
        <w:t>havuzunun</w:t>
      </w:r>
      <w:r w:rsidRPr="00C429FD">
        <w:t xml:space="preserve"> oluşturulması esnasında meydana gelen maddi hatalar en aza indirilm</w:t>
      </w:r>
      <w:r w:rsidR="00D97D61">
        <w:t>eye çalışılmıştır.</w:t>
      </w:r>
    </w:p>
    <w:p w14:paraId="43C032A3" w14:textId="3F6366F0" w:rsidR="00D97D61" w:rsidRDefault="00D97D61" w:rsidP="00BF4F91">
      <w:pPr>
        <w:pStyle w:val="AnaParagrafYaziStiliSau"/>
      </w:pPr>
    </w:p>
    <w:p w14:paraId="34302DD1" w14:textId="0FA50C90" w:rsidR="00D97D61" w:rsidRDefault="00D97D61" w:rsidP="00BF4F91">
      <w:pPr>
        <w:pStyle w:val="AnaParagrafYaziStiliSau"/>
      </w:pPr>
      <w:r>
        <w:t>Çalışma sonucunda oluşturulan yazılımla ilgili;</w:t>
      </w:r>
    </w:p>
    <w:p w14:paraId="6370E937" w14:textId="409D0935" w:rsidR="00D97D61" w:rsidRDefault="00D97D61" w:rsidP="00D97D61">
      <w:pPr>
        <w:pStyle w:val="AnaParagrafYaziStiliSau"/>
        <w:numPr>
          <w:ilvl w:val="0"/>
          <w:numId w:val="32"/>
        </w:numPr>
      </w:pPr>
      <w:r>
        <w:t xml:space="preserve">Yazılıma havuzdaki sorulardan soru kitapçıkları hazırlayabileceğimiz bir modül eklenebilir. </w:t>
      </w:r>
    </w:p>
    <w:p w14:paraId="6376FDE2" w14:textId="7590A850" w:rsidR="00D97D61" w:rsidRDefault="00D97D61" w:rsidP="00D97D61">
      <w:pPr>
        <w:pStyle w:val="AnaParagrafYaziStiliSau"/>
        <w:numPr>
          <w:ilvl w:val="0"/>
          <w:numId w:val="32"/>
        </w:numPr>
      </w:pPr>
      <w:r>
        <w:t>Yine hazırlanacak modüller ile havuzdaki sorulardan çevrimiçi sınavlar oluşturulabilir ve öğrencilerin bu sınavları çevrimiçi ortamda çözmeleri sağlanabilir.</w:t>
      </w:r>
    </w:p>
    <w:p w14:paraId="4995FC33" w14:textId="1C880085" w:rsidR="00D97D61" w:rsidRDefault="00D97D61" w:rsidP="00D97D61">
      <w:pPr>
        <w:pStyle w:val="AnaParagrafYaziStiliSau"/>
        <w:numPr>
          <w:ilvl w:val="0"/>
          <w:numId w:val="32"/>
        </w:numPr>
      </w:pPr>
      <w:r>
        <w:t>Henüz çoktan seçmeli test soruları kaydedebildiğimiz sisteme açık uçlu, doğru yanlış vb. soru türleri eklenerek farklı tipte sorular yazmak için sistem geliştirilebilir.</w:t>
      </w:r>
    </w:p>
    <w:p w14:paraId="1EFDEF9D" w14:textId="77777777" w:rsidR="00FA1758" w:rsidRDefault="00FA1758">
      <w:pPr>
        <w:spacing w:after="0" w:line="240" w:lineRule="auto"/>
        <w:rPr>
          <w:rFonts w:ascii="Times New Roman" w:hAnsi="Times New Roman"/>
          <w:b/>
          <w:sz w:val="28"/>
          <w:szCs w:val="28"/>
        </w:rPr>
      </w:pPr>
      <w:r>
        <w:rPr>
          <w:rFonts w:ascii="Times New Roman" w:hAnsi="Times New Roman"/>
          <w:b/>
          <w:sz w:val="28"/>
          <w:szCs w:val="28"/>
        </w:rPr>
        <w:br w:type="page"/>
      </w:r>
    </w:p>
    <w:p w14:paraId="0EDE1D53" w14:textId="77777777" w:rsidR="00E76853" w:rsidRPr="009436EE" w:rsidRDefault="00E76853" w:rsidP="00E76853">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KAYNAKLAR</w:t>
      </w:r>
    </w:p>
    <w:p w14:paraId="7A17B0F9"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79ED26A8"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19F0F1F2"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tbl>
      <w:tblPr>
        <w:tblStyle w:val="TabloKlavuzu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16"/>
        <w:gridCol w:w="239"/>
        <w:gridCol w:w="7540"/>
      </w:tblGrid>
      <w:tr w:rsidR="009F4B57" w:rsidRPr="009436EE" w14:paraId="4DD50A85" w14:textId="77777777" w:rsidTr="007D7B67">
        <w:tc>
          <w:tcPr>
            <w:tcW w:w="616" w:type="dxa"/>
            <w:hideMark/>
          </w:tcPr>
          <w:p w14:paraId="4B7E8E94" w14:textId="3213D17E" w:rsidR="009F4B57" w:rsidRPr="009436EE" w:rsidRDefault="009F4B57" w:rsidP="003C0B56">
            <w:pPr>
              <w:spacing w:line="240" w:lineRule="auto"/>
              <w:jc w:val="right"/>
              <w:rPr>
                <w:kern w:val="0"/>
                <w:sz w:val="24"/>
                <w:szCs w:val="24"/>
                <w:lang w:eastAsia="tr-TR"/>
              </w:rPr>
            </w:pPr>
            <w:bookmarkStart w:id="29" w:name="_Ref147290608"/>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bookmarkStart w:id="30" w:name="_Ref147290775"/>
            <w:r w:rsidR="005371B6">
              <w:rPr>
                <w:kern w:val="0"/>
                <w:sz w:val="24"/>
                <w:szCs w:val="24"/>
                <w:lang w:eastAsia="tr-TR"/>
              </w:rPr>
              <w:t>1</w:t>
            </w:r>
            <w:bookmarkEnd w:id="30"/>
            <w:r w:rsidRPr="009436EE">
              <w:rPr>
                <w:kern w:val="0"/>
                <w:sz w:val="24"/>
                <w:szCs w:val="24"/>
                <w:lang w:eastAsia="tr-TR"/>
              </w:rPr>
              <w:fldChar w:fldCharType="end"/>
            </w:r>
            <w:bookmarkEnd w:id="29"/>
            <w:r w:rsidRPr="009436EE">
              <w:rPr>
                <w:kern w:val="0"/>
                <w:sz w:val="24"/>
                <w:szCs w:val="24"/>
                <w:lang w:eastAsia="tr-TR"/>
              </w:rPr>
              <w:t>]</w:t>
            </w:r>
          </w:p>
        </w:tc>
        <w:tc>
          <w:tcPr>
            <w:tcW w:w="239" w:type="dxa"/>
          </w:tcPr>
          <w:p w14:paraId="5130B069" w14:textId="77777777" w:rsidR="009F4B57" w:rsidRPr="009436EE" w:rsidRDefault="009F4B57" w:rsidP="003C0B56">
            <w:pPr>
              <w:spacing w:line="240" w:lineRule="auto"/>
              <w:rPr>
                <w:kern w:val="0"/>
                <w:sz w:val="24"/>
                <w:szCs w:val="24"/>
                <w:lang w:eastAsia="tr-TR"/>
              </w:rPr>
            </w:pPr>
          </w:p>
        </w:tc>
        <w:tc>
          <w:tcPr>
            <w:tcW w:w="7540" w:type="dxa"/>
          </w:tcPr>
          <w:p w14:paraId="360A8D21" w14:textId="2E4470AC" w:rsidR="00044A91" w:rsidRPr="009436EE" w:rsidRDefault="00044A91" w:rsidP="003C0B56">
            <w:pPr>
              <w:spacing w:line="240" w:lineRule="auto"/>
              <w:jc w:val="both"/>
              <w:rPr>
                <w:kern w:val="0"/>
                <w:sz w:val="24"/>
                <w:szCs w:val="24"/>
                <w:lang w:eastAsia="tr-TR"/>
              </w:rPr>
            </w:pPr>
            <w:r w:rsidRPr="00044A91">
              <w:rPr>
                <w:kern w:val="0"/>
                <w:sz w:val="24"/>
                <w:szCs w:val="24"/>
                <w:lang w:eastAsia="tr-TR"/>
              </w:rPr>
              <w:t>P.  Bodorik  and  D.  Jutla,  “Privacy  with  Web Serivces:  Intelligence  Gathering  and  Enforcement,” in  2008  IEEE/WIC/ACM  International  Conference on  Web  Intelligence  and  Intelligent  Agent Technology,  2008,  pp.  546–549.</w:t>
            </w:r>
          </w:p>
        </w:tc>
      </w:tr>
      <w:tr w:rsidR="009F4B57" w:rsidRPr="009436EE" w14:paraId="774A364E" w14:textId="77777777" w:rsidTr="007D7B67">
        <w:tc>
          <w:tcPr>
            <w:tcW w:w="616" w:type="dxa"/>
            <w:hideMark/>
          </w:tcPr>
          <w:p w14:paraId="010180DD" w14:textId="1E3EDA8E" w:rsidR="009F4B57" w:rsidRPr="009436EE" w:rsidRDefault="009F4B57" w:rsidP="003C0B56">
            <w:pPr>
              <w:spacing w:line="240" w:lineRule="auto"/>
              <w:jc w:val="right"/>
              <w:rPr>
                <w:kern w:val="0"/>
                <w:sz w:val="24"/>
                <w:szCs w:val="24"/>
                <w:lang w:eastAsia="tr-TR"/>
              </w:rPr>
            </w:pPr>
            <w:bookmarkStart w:id="31" w:name="_Ref147289875"/>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bookmarkStart w:id="32" w:name="_Ref147290799"/>
            <w:r w:rsidR="005371B6">
              <w:rPr>
                <w:kern w:val="0"/>
                <w:sz w:val="24"/>
                <w:szCs w:val="24"/>
                <w:lang w:eastAsia="tr-TR"/>
              </w:rPr>
              <w:t>2</w:t>
            </w:r>
            <w:bookmarkEnd w:id="32"/>
            <w:r w:rsidRPr="009436EE">
              <w:rPr>
                <w:kern w:val="0"/>
                <w:sz w:val="24"/>
                <w:szCs w:val="24"/>
                <w:lang w:eastAsia="tr-TR"/>
              </w:rPr>
              <w:fldChar w:fldCharType="end"/>
            </w:r>
            <w:bookmarkEnd w:id="31"/>
            <w:r w:rsidRPr="009436EE">
              <w:rPr>
                <w:kern w:val="0"/>
                <w:sz w:val="24"/>
                <w:szCs w:val="24"/>
                <w:lang w:eastAsia="tr-TR"/>
              </w:rPr>
              <w:t>]</w:t>
            </w:r>
          </w:p>
        </w:tc>
        <w:tc>
          <w:tcPr>
            <w:tcW w:w="239" w:type="dxa"/>
          </w:tcPr>
          <w:p w14:paraId="31B94B05" w14:textId="77777777" w:rsidR="009F4B57" w:rsidRPr="009436EE" w:rsidRDefault="009F4B57" w:rsidP="003C0B56">
            <w:pPr>
              <w:spacing w:line="240" w:lineRule="auto"/>
              <w:rPr>
                <w:kern w:val="0"/>
                <w:sz w:val="24"/>
                <w:szCs w:val="24"/>
                <w:lang w:eastAsia="tr-TR"/>
              </w:rPr>
            </w:pPr>
          </w:p>
        </w:tc>
        <w:tc>
          <w:tcPr>
            <w:tcW w:w="7540" w:type="dxa"/>
          </w:tcPr>
          <w:p w14:paraId="3C6E8752" w14:textId="12A34B75" w:rsidR="009F4B57" w:rsidRPr="009436EE" w:rsidRDefault="004B5C98" w:rsidP="003C0B56">
            <w:pPr>
              <w:spacing w:line="240" w:lineRule="auto"/>
              <w:jc w:val="both"/>
              <w:rPr>
                <w:kern w:val="0"/>
                <w:sz w:val="24"/>
                <w:szCs w:val="24"/>
                <w:lang w:eastAsia="tr-TR"/>
              </w:rPr>
            </w:pPr>
            <w:r w:rsidRPr="004B5C98">
              <w:rPr>
                <w:kern w:val="0"/>
                <w:sz w:val="24"/>
                <w:szCs w:val="24"/>
                <w:lang w:eastAsia="tr-TR"/>
              </w:rPr>
              <w:t>JANPLA, Satien; WANAPIRON, P. System framework for an intelligent question bank and examination system. International Journal of Machine Learning and Computing, 2018, 8.5: 488-494</w:t>
            </w:r>
            <w:r w:rsidR="009F4B57" w:rsidRPr="009436EE">
              <w:rPr>
                <w:kern w:val="0"/>
                <w:sz w:val="24"/>
                <w:szCs w:val="24"/>
                <w:lang w:eastAsia="tr-TR"/>
              </w:rPr>
              <w:t>.</w:t>
            </w:r>
          </w:p>
        </w:tc>
      </w:tr>
      <w:tr w:rsidR="009F4B57" w:rsidRPr="009436EE" w14:paraId="4835C4BA" w14:textId="77777777" w:rsidTr="007D7B67">
        <w:tc>
          <w:tcPr>
            <w:tcW w:w="616" w:type="dxa"/>
            <w:hideMark/>
          </w:tcPr>
          <w:p w14:paraId="75124ADD" w14:textId="44446CF0" w:rsidR="009F4B57" w:rsidRPr="009436EE" w:rsidRDefault="009F4B57" w:rsidP="003C0B56">
            <w:pPr>
              <w:spacing w:line="240" w:lineRule="auto"/>
              <w:jc w:val="right"/>
              <w:rPr>
                <w:kern w:val="0"/>
                <w:sz w:val="24"/>
                <w:szCs w:val="24"/>
                <w:lang w:eastAsia="tr-TR"/>
              </w:rPr>
            </w:pPr>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r w:rsidR="005371B6">
              <w:rPr>
                <w:kern w:val="0"/>
                <w:sz w:val="24"/>
                <w:szCs w:val="24"/>
                <w:lang w:eastAsia="tr-TR"/>
              </w:rPr>
              <w:t>3</w:t>
            </w:r>
            <w:r w:rsidRPr="009436EE">
              <w:rPr>
                <w:kern w:val="0"/>
                <w:sz w:val="24"/>
                <w:szCs w:val="24"/>
                <w:lang w:eastAsia="tr-TR"/>
              </w:rPr>
              <w:fldChar w:fldCharType="end"/>
            </w:r>
            <w:r w:rsidRPr="009436EE">
              <w:rPr>
                <w:kern w:val="0"/>
                <w:sz w:val="24"/>
                <w:szCs w:val="24"/>
                <w:lang w:eastAsia="tr-TR"/>
              </w:rPr>
              <w:t>]</w:t>
            </w:r>
          </w:p>
        </w:tc>
        <w:tc>
          <w:tcPr>
            <w:tcW w:w="239" w:type="dxa"/>
          </w:tcPr>
          <w:p w14:paraId="59CEFC4A" w14:textId="77777777" w:rsidR="009F4B57" w:rsidRPr="009436EE" w:rsidRDefault="009F4B57" w:rsidP="003C0B56">
            <w:pPr>
              <w:spacing w:line="240" w:lineRule="auto"/>
              <w:rPr>
                <w:kern w:val="0"/>
                <w:sz w:val="24"/>
                <w:szCs w:val="24"/>
                <w:lang w:eastAsia="tr-TR"/>
              </w:rPr>
            </w:pPr>
          </w:p>
        </w:tc>
        <w:tc>
          <w:tcPr>
            <w:tcW w:w="7540" w:type="dxa"/>
          </w:tcPr>
          <w:p w14:paraId="5B96EE03" w14:textId="1D927A3C" w:rsidR="003C0B56" w:rsidRPr="009436EE" w:rsidRDefault="003C0B56" w:rsidP="003C0B56">
            <w:pPr>
              <w:spacing w:line="240" w:lineRule="auto"/>
              <w:rPr>
                <w:kern w:val="0"/>
                <w:sz w:val="24"/>
                <w:szCs w:val="24"/>
                <w:lang w:eastAsia="tr-TR"/>
              </w:rPr>
            </w:pPr>
            <w:r w:rsidRPr="003C0B56">
              <w:rPr>
                <w:kern w:val="0"/>
                <w:sz w:val="24"/>
                <w:szCs w:val="24"/>
                <w:lang w:eastAsia="tr-TR"/>
              </w:rPr>
              <w:t>Alpar, Reha. Tıp Eğitimi Sınav Sistemi İçin Soru Bankası Geliştirilmesi. Biyoistatistik Doktora Tezi. Hacettepe Üniversitesi, 1985.</w:t>
            </w:r>
          </w:p>
        </w:tc>
      </w:tr>
      <w:tr w:rsidR="009F4B57" w:rsidRPr="009436EE" w14:paraId="67A27918" w14:textId="77777777" w:rsidTr="007D7B67">
        <w:tc>
          <w:tcPr>
            <w:tcW w:w="616" w:type="dxa"/>
            <w:hideMark/>
          </w:tcPr>
          <w:p w14:paraId="51C8F307" w14:textId="659BB582" w:rsidR="009F4B57" w:rsidRPr="009436EE" w:rsidRDefault="009F4B57" w:rsidP="003C0B56">
            <w:pPr>
              <w:spacing w:line="240" w:lineRule="auto"/>
              <w:jc w:val="right"/>
              <w:rPr>
                <w:kern w:val="0"/>
                <w:sz w:val="24"/>
                <w:szCs w:val="24"/>
                <w:lang w:eastAsia="tr-TR"/>
              </w:rPr>
            </w:pPr>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r w:rsidR="005371B6">
              <w:rPr>
                <w:kern w:val="0"/>
                <w:sz w:val="24"/>
                <w:szCs w:val="24"/>
                <w:lang w:eastAsia="tr-TR"/>
              </w:rPr>
              <w:t>4</w:t>
            </w:r>
            <w:r w:rsidRPr="009436EE">
              <w:rPr>
                <w:kern w:val="0"/>
                <w:sz w:val="24"/>
                <w:szCs w:val="24"/>
                <w:lang w:eastAsia="tr-TR"/>
              </w:rPr>
              <w:fldChar w:fldCharType="end"/>
            </w:r>
            <w:r w:rsidRPr="009436EE">
              <w:rPr>
                <w:kern w:val="0"/>
                <w:sz w:val="24"/>
                <w:szCs w:val="24"/>
                <w:lang w:eastAsia="tr-TR"/>
              </w:rPr>
              <w:t>]</w:t>
            </w:r>
          </w:p>
        </w:tc>
        <w:tc>
          <w:tcPr>
            <w:tcW w:w="239" w:type="dxa"/>
          </w:tcPr>
          <w:p w14:paraId="25203D1E" w14:textId="77777777" w:rsidR="009F4B57" w:rsidRPr="009436EE" w:rsidRDefault="009F4B57" w:rsidP="003C0B56">
            <w:pPr>
              <w:spacing w:line="240" w:lineRule="auto"/>
              <w:rPr>
                <w:kern w:val="0"/>
                <w:sz w:val="24"/>
                <w:szCs w:val="24"/>
                <w:lang w:eastAsia="tr-TR"/>
              </w:rPr>
            </w:pPr>
          </w:p>
        </w:tc>
        <w:tc>
          <w:tcPr>
            <w:tcW w:w="7540" w:type="dxa"/>
          </w:tcPr>
          <w:p w14:paraId="797A65DB" w14:textId="17680227" w:rsidR="003C0B56" w:rsidRPr="009436EE" w:rsidRDefault="003C0B56" w:rsidP="003C0B56">
            <w:pPr>
              <w:spacing w:line="240" w:lineRule="auto"/>
              <w:rPr>
                <w:kern w:val="0"/>
                <w:sz w:val="24"/>
                <w:szCs w:val="24"/>
                <w:lang w:eastAsia="tr-TR"/>
              </w:rPr>
            </w:pPr>
            <w:r w:rsidRPr="003C0B56">
              <w:rPr>
                <w:kern w:val="0"/>
                <w:sz w:val="24"/>
                <w:szCs w:val="24"/>
                <w:lang w:eastAsia="tr-TR"/>
              </w:rPr>
              <w:t>Ata, Oğuz. Ajax Tekniği Kullanılarak Çoktan Seçmeli Sınav Sistemi Uygulaması. Yüksek Lisans Tezi. Beykent Üniversitesi, 2008.</w:t>
            </w:r>
          </w:p>
        </w:tc>
      </w:tr>
      <w:tr w:rsidR="009F4B57" w:rsidRPr="009436EE" w14:paraId="1C1D0F4A" w14:textId="77777777" w:rsidTr="007D7B67">
        <w:tc>
          <w:tcPr>
            <w:tcW w:w="616" w:type="dxa"/>
            <w:hideMark/>
          </w:tcPr>
          <w:p w14:paraId="5F0C7558" w14:textId="56AC61D2" w:rsidR="009F4B57" w:rsidRPr="009436EE" w:rsidRDefault="009F4B57" w:rsidP="003C0B56">
            <w:pPr>
              <w:spacing w:line="240" w:lineRule="auto"/>
              <w:jc w:val="right"/>
              <w:rPr>
                <w:kern w:val="0"/>
                <w:sz w:val="24"/>
                <w:szCs w:val="24"/>
                <w:lang w:eastAsia="tr-TR"/>
              </w:rPr>
            </w:pPr>
            <w:bookmarkStart w:id="33" w:name="_Ref147290648"/>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bookmarkStart w:id="34" w:name="_Ref147290803"/>
            <w:r w:rsidR="005371B6">
              <w:rPr>
                <w:kern w:val="0"/>
                <w:sz w:val="24"/>
                <w:szCs w:val="24"/>
                <w:lang w:eastAsia="tr-TR"/>
              </w:rPr>
              <w:t>5</w:t>
            </w:r>
            <w:bookmarkEnd w:id="34"/>
            <w:r w:rsidRPr="009436EE">
              <w:rPr>
                <w:kern w:val="0"/>
                <w:sz w:val="24"/>
                <w:szCs w:val="24"/>
                <w:lang w:eastAsia="tr-TR"/>
              </w:rPr>
              <w:fldChar w:fldCharType="end"/>
            </w:r>
            <w:bookmarkEnd w:id="33"/>
            <w:r w:rsidRPr="009436EE">
              <w:rPr>
                <w:kern w:val="0"/>
                <w:sz w:val="24"/>
                <w:szCs w:val="24"/>
                <w:lang w:eastAsia="tr-TR"/>
              </w:rPr>
              <w:t>]</w:t>
            </w:r>
          </w:p>
        </w:tc>
        <w:tc>
          <w:tcPr>
            <w:tcW w:w="239" w:type="dxa"/>
          </w:tcPr>
          <w:p w14:paraId="7BFE92D2" w14:textId="77777777" w:rsidR="009F4B57" w:rsidRPr="009436EE" w:rsidRDefault="009F4B57" w:rsidP="003C0B56">
            <w:pPr>
              <w:spacing w:line="240" w:lineRule="auto"/>
              <w:rPr>
                <w:kern w:val="0"/>
                <w:sz w:val="24"/>
                <w:szCs w:val="24"/>
                <w:lang w:eastAsia="tr-TR"/>
              </w:rPr>
            </w:pPr>
          </w:p>
        </w:tc>
        <w:tc>
          <w:tcPr>
            <w:tcW w:w="7540" w:type="dxa"/>
          </w:tcPr>
          <w:p w14:paraId="50099EC7" w14:textId="0CD3A3ED" w:rsidR="009F4B57" w:rsidRPr="009436EE" w:rsidRDefault="003C0B56" w:rsidP="003C0B56">
            <w:pPr>
              <w:tabs>
                <w:tab w:val="left" w:pos="2340"/>
              </w:tabs>
              <w:spacing w:line="240" w:lineRule="auto"/>
              <w:jc w:val="both"/>
              <w:rPr>
                <w:kern w:val="0"/>
                <w:sz w:val="24"/>
                <w:szCs w:val="24"/>
                <w:lang w:eastAsia="tr-TR"/>
              </w:rPr>
            </w:pPr>
            <w:r w:rsidRPr="003C0B56">
              <w:rPr>
                <w:kern w:val="0"/>
                <w:sz w:val="24"/>
                <w:szCs w:val="24"/>
                <w:lang w:eastAsia="tr-TR"/>
              </w:rPr>
              <w:t>Diri, Samet. Sezgisel Yöntemler Kullanarak Akıllı Soru Bankası Sistemi Tasarımı. Yüksek Lisans Tezi. Kocaeli Üniversitesi, 2018.</w:t>
            </w:r>
          </w:p>
        </w:tc>
      </w:tr>
      <w:tr w:rsidR="009F4B57" w:rsidRPr="009436EE" w14:paraId="7384C809" w14:textId="77777777" w:rsidTr="007D7B67">
        <w:tc>
          <w:tcPr>
            <w:tcW w:w="616" w:type="dxa"/>
            <w:hideMark/>
          </w:tcPr>
          <w:p w14:paraId="21E038F1" w14:textId="33D323EF" w:rsidR="009F4B57" w:rsidRPr="009436EE" w:rsidRDefault="009F4B57" w:rsidP="003C0B56">
            <w:pPr>
              <w:spacing w:line="240" w:lineRule="auto"/>
              <w:jc w:val="right"/>
              <w:rPr>
                <w:kern w:val="0"/>
                <w:sz w:val="24"/>
                <w:szCs w:val="24"/>
                <w:lang w:eastAsia="tr-TR"/>
              </w:rPr>
            </w:pPr>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bookmarkStart w:id="35" w:name="_Ref147291166"/>
            <w:r w:rsidR="005371B6">
              <w:rPr>
                <w:kern w:val="0"/>
                <w:sz w:val="24"/>
                <w:szCs w:val="24"/>
                <w:lang w:eastAsia="tr-TR"/>
              </w:rPr>
              <w:t>6</w:t>
            </w:r>
            <w:bookmarkEnd w:id="35"/>
            <w:r w:rsidRPr="009436EE">
              <w:rPr>
                <w:kern w:val="0"/>
                <w:sz w:val="24"/>
                <w:szCs w:val="24"/>
                <w:lang w:eastAsia="tr-TR"/>
              </w:rPr>
              <w:fldChar w:fldCharType="end"/>
            </w:r>
            <w:r w:rsidRPr="009436EE">
              <w:rPr>
                <w:kern w:val="0"/>
                <w:sz w:val="24"/>
                <w:szCs w:val="24"/>
                <w:lang w:eastAsia="tr-TR"/>
              </w:rPr>
              <w:t>]</w:t>
            </w:r>
          </w:p>
        </w:tc>
        <w:tc>
          <w:tcPr>
            <w:tcW w:w="239" w:type="dxa"/>
          </w:tcPr>
          <w:p w14:paraId="31F52BBA" w14:textId="77777777" w:rsidR="009F4B57" w:rsidRPr="009436EE" w:rsidRDefault="009F4B57" w:rsidP="003C0B56">
            <w:pPr>
              <w:spacing w:line="240" w:lineRule="auto"/>
              <w:rPr>
                <w:kern w:val="0"/>
                <w:sz w:val="24"/>
                <w:szCs w:val="24"/>
                <w:lang w:eastAsia="tr-TR"/>
              </w:rPr>
            </w:pPr>
          </w:p>
        </w:tc>
        <w:tc>
          <w:tcPr>
            <w:tcW w:w="7540" w:type="dxa"/>
          </w:tcPr>
          <w:p w14:paraId="4FBBD26F" w14:textId="14BE3E24" w:rsidR="009F4B57" w:rsidRPr="009436EE" w:rsidRDefault="003C0B56" w:rsidP="003C0B56">
            <w:pPr>
              <w:tabs>
                <w:tab w:val="left" w:pos="2340"/>
              </w:tabs>
              <w:spacing w:line="240" w:lineRule="auto"/>
              <w:jc w:val="both"/>
              <w:rPr>
                <w:kern w:val="0"/>
                <w:sz w:val="24"/>
                <w:szCs w:val="24"/>
                <w:lang w:eastAsia="tr-TR"/>
              </w:rPr>
            </w:pPr>
            <w:r w:rsidRPr="003C0B56">
              <w:rPr>
                <w:kern w:val="0"/>
                <w:sz w:val="24"/>
                <w:szCs w:val="24"/>
                <w:lang w:eastAsia="tr-TR"/>
              </w:rPr>
              <w:t>[6] Ertürk, Selahattin. Eğitimde Program Geliştirme. 8. Baskı,  Ankara, 1994.</w:t>
            </w:r>
          </w:p>
        </w:tc>
      </w:tr>
      <w:tr w:rsidR="009F4B57" w:rsidRPr="009436EE" w14:paraId="40A8DA91" w14:textId="77777777" w:rsidTr="007D7B67">
        <w:tc>
          <w:tcPr>
            <w:tcW w:w="616" w:type="dxa"/>
            <w:hideMark/>
          </w:tcPr>
          <w:p w14:paraId="47FAE7B2" w14:textId="1B01EBC6" w:rsidR="009F4B57" w:rsidRPr="009436EE" w:rsidRDefault="009F4B57" w:rsidP="003C0B56">
            <w:pPr>
              <w:spacing w:line="240" w:lineRule="auto"/>
              <w:jc w:val="right"/>
              <w:rPr>
                <w:kern w:val="0"/>
                <w:sz w:val="24"/>
                <w:szCs w:val="24"/>
                <w:lang w:eastAsia="tr-TR"/>
              </w:rPr>
            </w:pPr>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bookmarkStart w:id="36" w:name="_Ref147291187"/>
            <w:r w:rsidR="005371B6">
              <w:rPr>
                <w:kern w:val="0"/>
                <w:sz w:val="24"/>
                <w:szCs w:val="24"/>
                <w:lang w:eastAsia="tr-TR"/>
              </w:rPr>
              <w:t>7</w:t>
            </w:r>
            <w:bookmarkEnd w:id="36"/>
            <w:r w:rsidRPr="009436EE">
              <w:rPr>
                <w:kern w:val="0"/>
                <w:sz w:val="24"/>
                <w:szCs w:val="24"/>
                <w:lang w:eastAsia="tr-TR"/>
              </w:rPr>
              <w:fldChar w:fldCharType="end"/>
            </w:r>
            <w:r w:rsidRPr="009436EE">
              <w:rPr>
                <w:kern w:val="0"/>
                <w:sz w:val="24"/>
                <w:szCs w:val="24"/>
                <w:lang w:eastAsia="tr-TR"/>
              </w:rPr>
              <w:t>]</w:t>
            </w:r>
          </w:p>
        </w:tc>
        <w:tc>
          <w:tcPr>
            <w:tcW w:w="239" w:type="dxa"/>
          </w:tcPr>
          <w:p w14:paraId="7F977D30" w14:textId="77777777" w:rsidR="009F4B57" w:rsidRPr="009436EE" w:rsidRDefault="009F4B57" w:rsidP="003C0B56">
            <w:pPr>
              <w:spacing w:line="240" w:lineRule="auto"/>
              <w:rPr>
                <w:kern w:val="0"/>
                <w:sz w:val="24"/>
                <w:szCs w:val="24"/>
                <w:lang w:eastAsia="tr-TR"/>
              </w:rPr>
            </w:pPr>
          </w:p>
        </w:tc>
        <w:tc>
          <w:tcPr>
            <w:tcW w:w="7540" w:type="dxa"/>
          </w:tcPr>
          <w:p w14:paraId="39B06F41" w14:textId="066171B8" w:rsidR="009F4B57" w:rsidRPr="009436EE" w:rsidRDefault="003C0B56" w:rsidP="003C0B56">
            <w:pPr>
              <w:spacing w:line="240" w:lineRule="auto"/>
              <w:rPr>
                <w:kern w:val="0"/>
                <w:sz w:val="24"/>
                <w:szCs w:val="24"/>
                <w:lang w:eastAsia="tr-TR"/>
              </w:rPr>
            </w:pPr>
            <w:r w:rsidRPr="003C0B56">
              <w:rPr>
                <w:kern w:val="0"/>
                <w:sz w:val="24"/>
                <w:szCs w:val="24"/>
                <w:lang w:eastAsia="tr-TR"/>
              </w:rPr>
              <w:t>Sönmez, Veysel. Program Geliştirmede Öğretmen El Kitabı. 4. Baskı, Ankara, 1993 Egitim Felsefesi. PEGEM Yayın No:15, Ankara, 1994.</w:t>
            </w:r>
          </w:p>
        </w:tc>
      </w:tr>
      <w:tr w:rsidR="009F4B57" w:rsidRPr="009436EE" w14:paraId="2012CA3C" w14:textId="77777777" w:rsidTr="007D7B67">
        <w:tc>
          <w:tcPr>
            <w:tcW w:w="616" w:type="dxa"/>
            <w:hideMark/>
          </w:tcPr>
          <w:p w14:paraId="28D5D13B" w14:textId="02C9E795" w:rsidR="009F4B57" w:rsidRPr="009436EE" w:rsidRDefault="009F4B57" w:rsidP="003C0B56">
            <w:pPr>
              <w:spacing w:line="240" w:lineRule="auto"/>
              <w:jc w:val="right"/>
              <w:rPr>
                <w:kern w:val="0"/>
                <w:sz w:val="24"/>
                <w:szCs w:val="24"/>
                <w:lang w:eastAsia="tr-TR"/>
              </w:rPr>
            </w:pPr>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bookmarkStart w:id="37" w:name="_Ref147291404"/>
            <w:r w:rsidR="005371B6">
              <w:rPr>
                <w:kern w:val="0"/>
                <w:sz w:val="24"/>
                <w:szCs w:val="24"/>
                <w:lang w:eastAsia="tr-TR"/>
              </w:rPr>
              <w:t>8</w:t>
            </w:r>
            <w:bookmarkEnd w:id="37"/>
            <w:r w:rsidRPr="009436EE">
              <w:rPr>
                <w:kern w:val="0"/>
                <w:sz w:val="24"/>
                <w:szCs w:val="24"/>
                <w:lang w:eastAsia="tr-TR"/>
              </w:rPr>
              <w:fldChar w:fldCharType="end"/>
            </w:r>
            <w:r w:rsidRPr="009436EE">
              <w:rPr>
                <w:kern w:val="0"/>
                <w:sz w:val="24"/>
                <w:szCs w:val="24"/>
                <w:lang w:eastAsia="tr-TR"/>
              </w:rPr>
              <w:t>]</w:t>
            </w:r>
          </w:p>
        </w:tc>
        <w:tc>
          <w:tcPr>
            <w:tcW w:w="239" w:type="dxa"/>
          </w:tcPr>
          <w:p w14:paraId="2DC89522" w14:textId="77777777" w:rsidR="009F4B57" w:rsidRPr="009436EE" w:rsidRDefault="009F4B57" w:rsidP="003C0B56">
            <w:pPr>
              <w:spacing w:line="240" w:lineRule="auto"/>
              <w:rPr>
                <w:kern w:val="0"/>
                <w:sz w:val="24"/>
                <w:szCs w:val="24"/>
                <w:lang w:eastAsia="tr-TR"/>
              </w:rPr>
            </w:pPr>
          </w:p>
        </w:tc>
        <w:tc>
          <w:tcPr>
            <w:tcW w:w="7540" w:type="dxa"/>
          </w:tcPr>
          <w:p w14:paraId="4BDE092C" w14:textId="58B77D6E" w:rsidR="009F4B57" w:rsidRPr="009436EE" w:rsidRDefault="003C0B56" w:rsidP="003C0B56">
            <w:pPr>
              <w:spacing w:line="240" w:lineRule="auto"/>
              <w:rPr>
                <w:kern w:val="0"/>
                <w:sz w:val="24"/>
                <w:szCs w:val="24"/>
                <w:lang w:eastAsia="tr-TR"/>
              </w:rPr>
            </w:pPr>
            <w:r w:rsidRPr="003C0B56">
              <w:rPr>
                <w:kern w:val="0"/>
                <w:sz w:val="24"/>
                <w:szCs w:val="20"/>
                <w:lang w:eastAsia="tr-TR"/>
              </w:rPr>
              <w:t>Baştürk, S. (2014). Çoktan seçmeli testler. Baştürk, S. (Ed) Eğitimde Ölçme ve Değerlendirme içinde. Nobel Akademik Yayıncılık (s.119-154).</w:t>
            </w:r>
          </w:p>
        </w:tc>
      </w:tr>
      <w:tr w:rsidR="009F693F" w:rsidRPr="009436EE" w14:paraId="1FA46D23" w14:textId="77777777" w:rsidTr="007D7B67">
        <w:tc>
          <w:tcPr>
            <w:tcW w:w="616" w:type="dxa"/>
          </w:tcPr>
          <w:p w14:paraId="65807C5E" w14:textId="30423568" w:rsidR="009F693F" w:rsidRPr="009436EE" w:rsidRDefault="009F693F" w:rsidP="009F693F">
            <w:pPr>
              <w:tabs>
                <w:tab w:val="left" w:pos="195"/>
              </w:tabs>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9</w:t>
            </w:r>
            <w:r w:rsidRPr="009436EE">
              <w:rPr>
                <w:kern w:val="0"/>
                <w:sz w:val="24"/>
                <w:szCs w:val="24"/>
                <w:lang w:eastAsia="tr-TR"/>
              </w:rPr>
              <w:t>]</w:t>
            </w:r>
          </w:p>
        </w:tc>
        <w:tc>
          <w:tcPr>
            <w:tcW w:w="239" w:type="dxa"/>
          </w:tcPr>
          <w:p w14:paraId="0D300CB3" w14:textId="77777777" w:rsidR="009F693F" w:rsidRPr="009436EE" w:rsidRDefault="009F693F" w:rsidP="009F693F">
            <w:pPr>
              <w:spacing w:line="240" w:lineRule="auto"/>
              <w:rPr>
                <w:kern w:val="0"/>
                <w:sz w:val="24"/>
                <w:szCs w:val="24"/>
                <w:lang w:eastAsia="tr-TR"/>
              </w:rPr>
            </w:pPr>
          </w:p>
        </w:tc>
        <w:tc>
          <w:tcPr>
            <w:tcW w:w="7540" w:type="dxa"/>
          </w:tcPr>
          <w:p w14:paraId="0763EDBF" w14:textId="59616742" w:rsidR="009F693F" w:rsidRPr="003C0B56" w:rsidRDefault="009F693F" w:rsidP="009F693F">
            <w:pPr>
              <w:spacing w:line="240" w:lineRule="auto"/>
              <w:rPr>
                <w:kern w:val="0"/>
                <w:sz w:val="24"/>
                <w:szCs w:val="20"/>
                <w:lang w:eastAsia="tr-TR"/>
              </w:rPr>
            </w:pPr>
            <w:r w:rsidRPr="003C0B56">
              <w:rPr>
                <w:kern w:val="0"/>
                <w:sz w:val="24"/>
                <w:szCs w:val="20"/>
                <w:lang w:eastAsia="tr-TR"/>
              </w:rPr>
              <w:t>Özdemir, Soner Mehmet. "İlköğretim öğretmenlerinin alternatif ölçme ve değerlendirme araçlarina ilişkin yeterlikleri ve hizmet içi eğitim ihtiyaçlari." Türk Eğitim Bilimleri Dergisi 8.4 (2010): 787-816.</w:t>
            </w:r>
          </w:p>
        </w:tc>
      </w:tr>
      <w:tr w:rsidR="009F693F" w:rsidRPr="009436EE" w14:paraId="08CA947C" w14:textId="77777777" w:rsidTr="007D7B67">
        <w:tc>
          <w:tcPr>
            <w:tcW w:w="616" w:type="dxa"/>
          </w:tcPr>
          <w:p w14:paraId="29F570F9" w14:textId="3EC7AF8B" w:rsidR="009F693F" w:rsidRPr="009436EE" w:rsidRDefault="009F693F" w:rsidP="009F693F">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10</w:t>
            </w:r>
            <w:r w:rsidRPr="009436EE">
              <w:rPr>
                <w:kern w:val="0"/>
                <w:sz w:val="24"/>
                <w:szCs w:val="24"/>
                <w:lang w:eastAsia="tr-TR"/>
              </w:rPr>
              <w:t>]</w:t>
            </w:r>
          </w:p>
        </w:tc>
        <w:tc>
          <w:tcPr>
            <w:tcW w:w="239" w:type="dxa"/>
          </w:tcPr>
          <w:p w14:paraId="47FBB6B4" w14:textId="77777777" w:rsidR="009F693F" w:rsidRPr="009436EE" w:rsidRDefault="009F693F" w:rsidP="009F693F">
            <w:pPr>
              <w:spacing w:line="240" w:lineRule="auto"/>
              <w:rPr>
                <w:kern w:val="0"/>
                <w:sz w:val="24"/>
                <w:szCs w:val="24"/>
                <w:lang w:eastAsia="tr-TR"/>
              </w:rPr>
            </w:pPr>
          </w:p>
        </w:tc>
        <w:tc>
          <w:tcPr>
            <w:tcW w:w="7540" w:type="dxa"/>
          </w:tcPr>
          <w:p w14:paraId="1E9D04B7" w14:textId="0F00072D" w:rsidR="009F693F" w:rsidRPr="003C0B56" w:rsidRDefault="009F693F" w:rsidP="009F693F">
            <w:pPr>
              <w:spacing w:line="240" w:lineRule="auto"/>
              <w:rPr>
                <w:kern w:val="0"/>
                <w:sz w:val="24"/>
                <w:szCs w:val="20"/>
                <w:lang w:eastAsia="tr-TR"/>
              </w:rPr>
            </w:pPr>
            <w:r w:rsidRPr="003C0B56">
              <w:rPr>
                <w:kern w:val="0"/>
                <w:sz w:val="24"/>
                <w:szCs w:val="20"/>
                <w:lang w:eastAsia="tr-TR"/>
              </w:rPr>
              <w:t>Özçelik, D. A. Ölçme ve değerlendirme. Ankara: ÖSYM Yayınları. 1998.</w:t>
            </w:r>
          </w:p>
        </w:tc>
      </w:tr>
      <w:tr w:rsidR="009F693F" w:rsidRPr="009436EE" w14:paraId="73C4E379" w14:textId="77777777" w:rsidTr="007D7B67">
        <w:tc>
          <w:tcPr>
            <w:tcW w:w="616" w:type="dxa"/>
          </w:tcPr>
          <w:p w14:paraId="2FC4AD67" w14:textId="13A88155" w:rsidR="009F693F" w:rsidRPr="009436EE" w:rsidRDefault="009F693F" w:rsidP="009F693F">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11</w:t>
            </w:r>
            <w:r w:rsidRPr="009436EE">
              <w:rPr>
                <w:kern w:val="0"/>
                <w:sz w:val="24"/>
                <w:szCs w:val="24"/>
                <w:lang w:eastAsia="tr-TR"/>
              </w:rPr>
              <w:t>]</w:t>
            </w:r>
          </w:p>
        </w:tc>
        <w:tc>
          <w:tcPr>
            <w:tcW w:w="239" w:type="dxa"/>
          </w:tcPr>
          <w:p w14:paraId="273D0650" w14:textId="77777777" w:rsidR="009F693F" w:rsidRPr="009436EE" w:rsidRDefault="009F693F" w:rsidP="009F693F">
            <w:pPr>
              <w:spacing w:line="240" w:lineRule="auto"/>
              <w:rPr>
                <w:kern w:val="0"/>
                <w:sz w:val="24"/>
                <w:szCs w:val="24"/>
                <w:lang w:eastAsia="tr-TR"/>
              </w:rPr>
            </w:pPr>
          </w:p>
        </w:tc>
        <w:tc>
          <w:tcPr>
            <w:tcW w:w="7540" w:type="dxa"/>
          </w:tcPr>
          <w:p w14:paraId="6B27DFE2" w14:textId="370248CF" w:rsidR="009F693F" w:rsidRPr="003C0B56" w:rsidRDefault="009F693F" w:rsidP="009F693F">
            <w:pPr>
              <w:spacing w:line="240" w:lineRule="auto"/>
              <w:rPr>
                <w:kern w:val="0"/>
                <w:sz w:val="24"/>
                <w:szCs w:val="20"/>
                <w:lang w:eastAsia="tr-TR"/>
              </w:rPr>
            </w:pPr>
            <w:r w:rsidRPr="003C0B56">
              <w:rPr>
                <w:kern w:val="0"/>
                <w:sz w:val="24"/>
                <w:szCs w:val="20"/>
                <w:lang w:eastAsia="tr-TR"/>
              </w:rPr>
              <w:t>İşman, A., Eskicumalı, A. (2006). Öğretimde Planlama ve Değerlendirme. Sempati Yayıncılık.</w:t>
            </w:r>
          </w:p>
        </w:tc>
      </w:tr>
      <w:tr w:rsidR="009F693F" w:rsidRPr="009436EE" w14:paraId="19F93D07" w14:textId="77777777" w:rsidTr="007D7B67">
        <w:tc>
          <w:tcPr>
            <w:tcW w:w="616" w:type="dxa"/>
          </w:tcPr>
          <w:p w14:paraId="47C748C3" w14:textId="7532BCF6" w:rsidR="009F693F" w:rsidRPr="009436EE" w:rsidRDefault="009F693F" w:rsidP="009F693F">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12</w:t>
            </w:r>
            <w:r w:rsidRPr="009436EE">
              <w:rPr>
                <w:kern w:val="0"/>
                <w:sz w:val="24"/>
                <w:szCs w:val="24"/>
                <w:lang w:eastAsia="tr-TR"/>
              </w:rPr>
              <w:t>]</w:t>
            </w:r>
          </w:p>
        </w:tc>
        <w:tc>
          <w:tcPr>
            <w:tcW w:w="239" w:type="dxa"/>
          </w:tcPr>
          <w:p w14:paraId="433F4339" w14:textId="77777777" w:rsidR="009F693F" w:rsidRPr="009436EE" w:rsidRDefault="009F693F" w:rsidP="009F693F">
            <w:pPr>
              <w:spacing w:line="240" w:lineRule="auto"/>
              <w:rPr>
                <w:kern w:val="0"/>
                <w:sz w:val="24"/>
                <w:szCs w:val="24"/>
                <w:lang w:eastAsia="tr-TR"/>
              </w:rPr>
            </w:pPr>
          </w:p>
        </w:tc>
        <w:tc>
          <w:tcPr>
            <w:tcW w:w="7540" w:type="dxa"/>
          </w:tcPr>
          <w:p w14:paraId="6D02A823" w14:textId="281C59F7" w:rsidR="009F693F" w:rsidRPr="003C0B56" w:rsidRDefault="009F693F" w:rsidP="009F693F">
            <w:pPr>
              <w:spacing w:line="240" w:lineRule="auto"/>
              <w:rPr>
                <w:kern w:val="0"/>
                <w:sz w:val="24"/>
                <w:szCs w:val="20"/>
                <w:lang w:eastAsia="tr-TR"/>
              </w:rPr>
            </w:pPr>
            <w:r w:rsidRPr="003C0B56">
              <w:rPr>
                <w:kern w:val="0"/>
                <w:sz w:val="24"/>
                <w:szCs w:val="20"/>
                <w:lang w:eastAsia="tr-TR"/>
              </w:rPr>
              <w:t>https://www.apache.org/foundation/ Erişim Tarihi: Ağustos 2021.</w:t>
            </w:r>
          </w:p>
        </w:tc>
      </w:tr>
      <w:tr w:rsidR="009F693F" w:rsidRPr="009436EE" w14:paraId="26685CFA" w14:textId="77777777" w:rsidTr="007D7B67">
        <w:tc>
          <w:tcPr>
            <w:tcW w:w="616" w:type="dxa"/>
          </w:tcPr>
          <w:p w14:paraId="4A534592" w14:textId="50201489" w:rsidR="009F693F" w:rsidRPr="009436EE" w:rsidRDefault="009F693F" w:rsidP="009F693F">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13</w:t>
            </w:r>
            <w:r w:rsidRPr="009436EE">
              <w:rPr>
                <w:kern w:val="0"/>
                <w:sz w:val="24"/>
                <w:szCs w:val="24"/>
                <w:lang w:eastAsia="tr-TR"/>
              </w:rPr>
              <w:t>]</w:t>
            </w:r>
          </w:p>
        </w:tc>
        <w:tc>
          <w:tcPr>
            <w:tcW w:w="239" w:type="dxa"/>
          </w:tcPr>
          <w:p w14:paraId="77A0DB63" w14:textId="77777777" w:rsidR="009F693F" w:rsidRPr="009436EE" w:rsidRDefault="009F693F" w:rsidP="009F693F">
            <w:pPr>
              <w:spacing w:line="240" w:lineRule="auto"/>
              <w:rPr>
                <w:kern w:val="0"/>
                <w:sz w:val="24"/>
                <w:szCs w:val="24"/>
                <w:lang w:eastAsia="tr-TR"/>
              </w:rPr>
            </w:pPr>
          </w:p>
        </w:tc>
        <w:tc>
          <w:tcPr>
            <w:tcW w:w="7540" w:type="dxa"/>
          </w:tcPr>
          <w:p w14:paraId="710D4DA3" w14:textId="7A3F6FC8" w:rsidR="009F693F" w:rsidRPr="003C0B56" w:rsidRDefault="009F693F" w:rsidP="009F693F">
            <w:pPr>
              <w:spacing w:line="240" w:lineRule="auto"/>
              <w:rPr>
                <w:kern w:val="0"/>
                <w:sz w:val="24"/>
                <w:szCs w:val="20"/>
                <w:lang w:eastAsia="tr-TR"/>
              </w:rPr>
            </w:pPr>
            <w:r w:rsidRPr="003C0B56">
              <w:rPr>
                <w:kern w:val="0"/>
                <w:sz w:val="24"/>
                <w:szCs w:val="20"/>
                <w:lang w:eastAsia="tr-TR"/>
              </w:rPr>
              <w:t>https://tr.wikipedia.org/wiki/PHP Erişim Tarihi: Ağustos 2021.</w:t>
            </w:r>
          </w:p>
        </w:tc>
      </w:tr>
      <w:tr w:rsidR="009F693F" w:rsidRPr="009436EE" w14:paraId="7B2368E8" w14:textId="77777777" w:rsidTr="007D7B67">
        <w:tc>
          <w:tcPr>
            <w:tcW w:w="616" w:type="dxa"/>
          </w:tcPr>
          <w:p w14:paraId="1C2B3D55" w14:textId="25C20645" w:rsidR="009F693F" w:rsidRPr="009436EE" w:rsidRDefault="009F693F" w:rsidP="009F693F">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14</w:t>
            </w:r>
            <w:r w:rsidRPr="009436EE">
              <w:rPr>
                <w:kern w:val="0"/>
                <w:sz w:val="24"/>
                <w:szCs w:val="24"/>
                <w:lang w:eastAsia="tr-TR"/>
              </w:rPr>
              <w:t>]</w:t>
            </w:r>
          </w:p>
        </w:tc>
        <w:tc>
          <w:tcPr>
            <w:tcW w:w="239" w:type="dxa"/>
          </w:tcPr>
          <w:p w14:paraId="41DCAD83" w14:textId="77777777" w:rsidR="009F693F" w:rsidRPr="009436EE" w:rsidRDefault="009F693F" w:rsidP="009F693F">
            <w:pPr>
              <w:spacing w:line="240" w:lineRule="auto"/>
              <w:rPr>
                <w:kern w:val="0"/>
                <w:sz w:val="24"/>
                <w:szCs w:val="24"/>
                <w:lang w:eastAsia="tr-TR"/>
              </w:rPr>
            </w:pPr>
          </w:p>
        </w:tc>
        <w:tc>
          <w:tcPr>
            <w:tcW w:w="7540" w:type="dxa"/>
          </w:tcPr>
          <w:p w14:paraId="49F946F1" w14:textId="2BCD6A1E" w:rsidR="009F693F" w:rsidRPr="003C0B56" w:rsidRDefault="009F693F" w:rsidP="009F693F">
            <w:pPr>
              <w:spacing w:line="240" w:lineRule="auto"/>
              <w:rPr>
                <w:kern w:val="0"/>
                <w:sz w:val="24"/>
                <w:szCs w:val="20"/>
                <w:lang w:eastAsia="tr-TR"/>
              </w:rPr>
            </w:pPr>
            <w:r w:rsidRPr="003C0B56">
              <w:rPr>
                <w:kern w:val="0"/>
                <w:sz w:val="24"/>
                <w:szCs w:val="20"/>
                <w:lang w:eastAsia="tr-TR"/>
              </w:rPr>
              <w:t>https://tr.wikipedia.org/wiki/CodeIgniter Erişim Tarihi: Ağustos 2021.</w:t>
            </w:r>
          </w:p>
        </w:tc>
      </w:tr>
      <w:tr w:rsidR="009F693F" w:rsidRPr="009436EE" w14:paraId="6B439DE0" w14:textId="77777777" w:rsidTr="007D7B67">
        <w:tc>
          <w:tcPr>
            <w:tcW w:w="616" w:type="dxa"/>
          </w:tcPr>
          <w:p w14:paraId="0B99650F" w14:textId="0F199A46" w:rsidR="009F693F" w:rsidRPr="009436EE" w:rsidRDefault="009F693F" w:rsidP="009F693F">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15</w:t>
            </w:r>
            <w:r w:rsidRPr="009436EE">
              <w:rPr>
                <w:kern w:val="0"/>
                <w:sz w:val="24"/>
                <w:szCs w:val="24"/>
                <w:lang w:eastAsia="tr-TR"/>
              </w:rPr>
              <w:t>]</w:t>
            </w:r>
          </w:p>
        </w:tc>
        <w:tc>
          <w:tcPr>
            <w:tcW w:w="239" w:type="dxa"/>
          </w:tcPr>
          <w:p w14:paraId="16C6A08E" w14:textId="77777777" w:rsidR="009F693F" w:rsidRPr="009436EE" w:rsidRDefault="009F693F" w:rsidP="009F693F">
            <w:pPr>
              <w:spacing w:line="240" w:lineRule="auto"/>
              <w:rPr>
                <w:kern w:val="0"/>
                <w:sz w:val="24"/>
                <w:szCs w:val="24"/>
                <w:lang w:eastAsia="tr-TR"/>
              </w:rPr>
            </w:pPr>
          </w:p>
        </w:tc>
        <w:tc>
          <w:tcPr>
            <w:tcW w:w="7540" w:type="dxa"/>
          </w:tcPr>
          <w:p w14:paraId="5D0A3296" w14:textId="59CAD4C0" w:rsidR="009F693F" w:rsidRPr="003C0B56" w:rsidRDefault="009F693F" w:rsidP="009F693F">
            <w:pPr>
              <w:spacing w:line="240" w:lineRule="auto"/>
              <w:rPr>
                <w:kern w:val="0"/>
                <w:sz w:val="24"/>
                <w:szCs w:val="20"/>
                <w:lang w:eastAsia="tr-TR"/>
              </w:rPr>
            </w:pPr>
            <w:r w:rsidRPr="009F693F">
              <w:rPr>
                <w:kern w:val="0"/>
                <w:sz w:val="24"/>
                <w:szCs w:val="20"/>
                <w:lang w:eastAsia="tr-TR"/>
              </w:rPr>
              <w:t>Uzun, Süleyman; Selvi Ali Osman. "Web Tabanlı Test Sorusu Hazırlama ve Soru Kitapçığı Oluşturma Sistemi." 2nd International Conference on Data Science and Applications (ICONDATA’19). 2019.</w:t>
            </w:r>
          </w:p>
        </w:tc>
      </w:tr>
    </w:tbl>
    <w:p w14:paraId="0BE523D6" w14:textId="44CB7AD7" w:rsidR="003563C3" w:rsidRDefault="003563C3" w:rsidP="003D76D9">
      <w:pPr>
        <w:spacing w:after="0" w:line="240" w:lineRule="auto"/>
        <w:rPr>
          <w:rFonts w:ascii="Times New Roman" w:hAnsi="Times New Roman"/>
          <w:b/>
          <w:sz w:val="28"/>
          <w:szCs w:val="28"/>
        </w:rPr>
      </w:pPr>
    </w:p>
    <w:p w14:paraId="4D3461C6" w14:textId="6D97C756" w:rsidR="007D7B67" w:rsidRDefault="007D7B67" w:rsidP="003D76D9">
      <w:pPr>
        <w:spacing w:after="0" w:line="240" w:lineRule="auto"/>
        <w:rPr>
          <w:rFonts w:ascii="Times New Roman" w:hAnsi="Times New Roman"/>
          <w:b/>
          <w:sz w:val="28"/>
          <w:szCs w:val="28"/>
        </w:rPr>
      </w:pPr>
    </w:p>
    <w:p w14:paraId="72C72959" w14:textId="77777777" w:rsidR="007D7B67" w:rsidRDefault="007D7B67" w:rsidP="003D76D9">
      <w:pPr>
        <w:spacing w:after="0" w:line="240" w:lineRule="auto"/>
        <w:rPr>
          <w:rFonts w:ascii="Times New Roman" w:hAnsi="Times New Roman"/>
          <w:b/>
          <w:sz w:val="28"/>
          <w:szCs w:val="28"/>
        </w:rPr>
      </w:pPr>
    </w:p>
    <w:tbl>
      <w:tblPr>
        <w:tblStyle w:val="TabloKlavuzu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16"/>
        <w:gridCol w:w="239"/>
        <w:gridCol w:w="7540"/>
      </w:tblGrid>
      <w:tr w:rsidR="007D7B67" w:rsidRPr="009436EE" w14:paraId="0B6D4966" w14:textId="77777777" w:rsidTr="007D7B67">
        <w:tc>
          <w:tcPr>
            <w:tcW w:w="616" w:type="dxa"/>
          </w:tcPr>
          <w:p w14:paraId="6F24037F" w14:textId="77777777" w:rsidR="007D7B67" w:rsidRPr="009436EE" w:rsidRDefault="007D7B67" w:rsidP="00EF2D73">
            <w:pPr>
              <w:spacing w:line="240" w:lineRule="auto"/>
              <w:jc w:val="right"/>
              <w:rPr>
                <w:kern w:val="0"/>
                <w:sz w:val="24"/>
                <w:szCs w:val="24"/>
                <w:lang w:eastAsia="tr-TR"/>
              </w:rPr>
            </w:pPr>
            <w:r w:rsidRPr="009436EE">
              <w:rPr>
                <w:kern w:val="0"/>
                <w:sz w:val="24"/>
                <w:szCs w:val="24"/>
                <w:lang w:eastAsia="tr-TR"/>
              </w:rPr>
              <w:lastRenderedPageBreak/>
              <w:t>[</w:t>
            </w:r>
            <w:r>
              <w:rPr>
                <w:kern w:val="0"/>
                <w:sz w:val="24"/>
                <w:szCs w:val="24"/>
                <w:lang w:eastAsia="tr-TR"/>
              </w:rPr>
              <w:t>16</w:t>
            </w:r>
            <w:r w:rsidRPr="009436EE">
              <w:rPr>
                <w:kern w:val="0"/>
                <w:sz w:val="24"/>
                <w:szCs w:val="24"/>
                <w:lang w:eastAsia="tr-TR"/>
              </w:rPr>
              <w:t>]</w:t>
            </w:r>
          </w:p>
        </w:tc>
        <w:tc>
          <w:tcPr>
            <w:tcW w:w="239" w:type="dxa"/>
          </w:tcPr>
          <w:p w14:paraId="53A70916" w14:textId="77777777" w:rsidR="007D7B67" w:rsidRPr="009436EE" w:rsidRDefault="007D7B67" w:rsidP="00EF2D73">
            <w:pPr>
              <w:spacing w:line="240" w:lineRule="auto"/>
              <w:rPr>
                <w:kern w:val="0"/>
                <w:sz w:val="24"/>
                <w:szCs w:val="24"/>
                <w:lang w:eastAsia="tr-TR"/>
              </w:rPr>
            </w:pPr>
          </w:p>
        </w:tc>
        <w:tc>
          <w:tcPr>
            <w:tcW w:w="7540" w:type="dxa"/>
          </w:tcPr>
          <w:p w14:paraId="4A1464D6" w14:textId="77777777" w:rsidR="007D7B67" w:rsidRPr="003C0B56" w:rsidRDefault="007C49BF" w:rsidP="00EF2D73">
            <w:pPr>
              <w:spacing w:line="240" w:lineRule="auto"/>
              <w:rPr>
                <w:kern w:val="0"/>
                <w:sz w:val="24"/>
                <w:szCs w:val="20"/>
                <w:lang w:eastAsia="tr-TR"/>
              </w:rPr>
            </w:pPr>
            <w:hyperlink r:id="rId33" w:history="1">
              <w:r w:rsidR="007D7B67" w:rsidRPr="00741E91">
                <w:rPr>
                  <w:rStyle w:val="Kpr"/>
                </w:rPr>
                <w:t>https://tr.wikipedia.org/wiki/MySQL</w:t>
              </w:r>
            </w:hyperlink>
            <w:r w:rsidR="007D7B67">
              <w:t xml:space="preserve"> </w:t>
            </w:r>
            <w:r w:rsidR="007D7B67" w:rsidRPr="00483E79">
              <w:t xml:space="preserve">Erişim Tarihi: </w:t>
            </w:r>
            <w:r w:rsidR="007D7B67">
              <w:t>Ağustos</w:t>
            </w:r>
            <w:r w:rsidR="007D7B67" w:rsidRPr="00483E79">
              <w:t xml:space="preserve"> 2021.</w:t>
            </w:r>
          </w:p>
        </w:tc>
      </w:tr>
      <w:tr w:rsidR="007D7B67" w:rsidRPr="009436EE" w14:paraId="02885FAF" w14:textId="77777777" w:rsidTr="007D7B67">
        <w:tc>
          <w:tcPr>
            <w:tcW w:w="616" w:type="dxa"/>
          </w:tcPr>
          <w:p w14:paraId="7AA597DB" w14:textId="77777777" w:rsidR="007D7B67" w:rsidRPr="009436EE" w:rsidRDefault="007D7B67" w:rsidP="00EF2D73">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17</w:t>
            </w:r>
            <w:r w:rsidRPr="009436EE">
              <w:rPr>
                <w:kern w:val="0"/>
                <w:sz w:val="24"/>
                <w:szCs w:val="24"/>
                <w:lang w:eastAsia="tr-TR"/>
              </w:rPr>
              <w:t>]</w:t>
            </w:r>
          </w:p>
        </w:tc>
        <w:tc>
          <w:tcPr>
            <w:tcW w:w="239" w:type="dxa"/>
          </w:tcPr>
          <w:p w14:paraId="3DBFA98A" w14:textId="77777777" w:rsidR="007D7B67" w:rsidRPr="009436EE" w:rsidRDefault="007D7B67" w:rsidP="00EF2D73">
            <w:pPr>
              <w:spacing w:line="240" w:lineRule="auto"/>
              <w:rPr>
                <w:kern w:val="0"/>
                <w:sz w:val="24"/>
                <w:szCs w:val="24"/>
                <w:lang w:eastAsia="tr-TR"/>
              </w:rPr>
            </w:pPr>
          </w:p>
        </w:tc>
        <w:tc>
          <w:tcPr>
            <w:tcW w:w="7540" w:type="dxa"/>
          </w:tcPr>
          <w:p w14:paraId="7CD7EC12" w14:textId="77777777" w:rsidR="007D7B67" w:rsidRDefault="007D7B67" w:rsidP="00EF2D73">
            <w:pPr>
              <w:spacing w:line="240" w:lineRule="auto"/>
            </w:pPr>
            <w:r w:rsidRPr="007D7B67">
              <w:t>Stephens, Ryan K., and Ronald R. Plew. Sams teach yourself SQL in 21 days. Sams Publishing, 2003.</w:t>
            </w:r>
          </w:p>
        </w:tc>
      </w:tr>
      <w:tr w:rsidR="007D7B67" w:rsidRPr="009436EE" w14:paraId="44BE65F3" w14:textId="77777777" w:rsidTr="007D7B67">
        <w:tc>
          <w:tcPr>
            <w:tcW w:w="616" w:type="dxa"/>
          </w:tcPr>
          <w:p w14:paraId="43486BBC" w14:textId="505A8F74" w:rsidR="007D7B67" w:rsidRPr="009436EE" w:rsidRDefault="007D7B67" w:rsidP="00EF2D73">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18</w:t>
            </w:r>
            <w:r w:rsidRPr="009436EE">
              <w:rPr>
                <w:kern w:val="0"/>
                <w:sz w:val="24"/>
                <w:szCs w:val="24"/>
                <w:lang w:eastAsia="tr-TR"/>
              </w:rPr>
              <w:t>]</w:t>
            </w:r>
          </w:p>
        </w:tc>
        <w:tc>
          <w:tcPr>
            <w:tcW w:w="239" w:type="dxa"/>
          </w:tcPr>
          <w:p w14:paraId="4C59E6C9" w14:textId="77777777" w:rsidR="007D7B67" w:rsidRPr="009436EE" w:rsidRDefault="007D7B67" w:rsidP="00EF2D73">
            <w:pPr>
              <w:spacing w:line="240" w:lineRule="auto"/>
              <w:rPr>
                <w:kern w:val="0"/>
                <w:sz w:val="24"/>
                <w:szCs w:val="24"/>
                <w:lang w:eastAsia="tr-TR"/>
              </w:rPr>
            </w:pPr>
          </w:p>
        </w:tc>
        <w:tc>
          <w:tcPr>
            <w:tcW w:w="7540" w:type="dxa"/>
          </w:tcPr>
          <w:p w14:paraId="2FF77E8B" w14:textId="309BF764" w:rsidR="007D7B67" w:rsidRPr="007D7B67" w:rsidRDefault="007C49BF" w:rsidP="00EF2D73">
            <w:pPr>
              <w:spacing w:line="240" w:lineRule="auto"/>
            </w:pPr>
            <w:hyperlink r:id="rId34" w:history="1">
              <w:r w:rsidR="007D7B67" w:rsidRPr="00741E91">
                <w:rPr>
                  <w:rStyle w:val="Kpr"/>
                </w:rPr>
                <w:t>https://www.wampserver.com/en/</w:t>
              </w:r>
            </w:hyperlink>
            <w:r w:rsidR="007D7B67">
              <w:t xml:space="preserve"> </w:t>
            </w:r>
            <w:r w:rsidR="007D7B67" w:rsidRPr="00483E79">
              <w:t xml:space="preserve">Erişim Tarihi: </w:t>
            </w:r>
            <w:r w:rsidR="007D7B67">
              <w:t>Ağustos</w:t>
            </w:r>
            <w:r w:rsidR="007D7B67" w:rsidRPr="00483E79">
              <w:t xml:space="preserve"> 2021.</w:t>
            </w:r>
          </w:p>
        </w:tc>
      </w:tr>
      <w:tr w:rsidR="007D7B67" w:rsidRPr="009436EE" w14:paraId="09ED3F0D" w14:textId="77777777" w:rsidTr="007D7B67">
        <w:tc>
          <w:tcPr>
            <w:tcW w:w="616" w:type="dxa"/>
          </w:tcPr>
          <w:p w14:paraId="5EBA9CC5" w14:textId="17AB2D31" w:rsidR="007D7B67" w:rsidRPr="009436EE" w:rsidRDefault="007D7B67" w:rsidP="00EF2D73">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19</w:t>
            </w:r>
            <w:r w:rsidRPr="009436EE">
              <w:rPr>
                <w:kern w:val="0"/>
                <w:sz w:val="24"/>
                <w:szCs w:val="24"/>
                <w:lang w:eastAsia="tr-TR"/>
              </w:rPr>
              <w:t>]</w:t>
            </w:r>
          </w:p>
        </w:tc>
        <w:tc>
          <w:tcPr>
            <w:tcW w:w="239" w:type="dxa"/>
          </w:tcPr>
          <w:p w14:paraId="381D0E7A" w14:textId="77777777" w:rsidR="007D7B67" w:rsidRPr="009436EE" w:rsidRDefault="007D7B67" w:rsidP="00EF2D73">
            <w:pPr>
              <w:spacing w:line="240" w:lineRule="auto"/>
              <w:rPr>
                <w:kern w:val="0"/>
                <w:sz w:val="24"/>
                <w:szCs w:val="24"/>
                <w:lang w:eastAsia="tr-TR"/>
              </w:rPr>
            </w:pPr>
          </w:p>
        </w:tc>
        <w:tc>
          <w:tcPr>
            <w:tcW w:w="7540" w:type="dxa"/>
          </w:tcPr>
          <w:p w14:paraId="4DC14126" w14:textId="68B4914C" w:rsidR="007D7B67" w:rsidRPr="007D7B67" w:rsidRDefault="007C49BF" w:rsidP="00EF2D73">
            <w:pPr>
              <w:spacing w:line="240" w:lineRule="auto"/>
            </w:pPr>
            <w:hyperlink r:id="rId35" w:history="1">
              <w:r w:rsidR="007D7B67" w:rsidRPr="00741E91">
                <w:rPr>
                  <w:rStyle w:val="Kpr"/>
                </w:rPr>
                <w:t>https://tr.wikipedia.org/wiki/JavaScript</w:t>
              </w:r>
            </w:hyperlink>
            <w:r w:rsidR="007D7B67">
              <w:t xml:space="preserve"> </w:t>
            </w:r>
            <w:r w:rsidR="007D7B67" w:rsidRPr="00483E79">
              <w:t xml:space="preserve">Erişim Tarihi: </w:t>
            </w:r>
            <w:r w:rsidR="007D7B67">
              <w:t>Ağustos</w:t>
            </w:r>
            <w:r w:rsidR="007D7B67" w:rsidRPr="00483E79">
              <w:t xml:space="preserve"> 2021.</w:t>
            </w:r>
          </w:p>
        </w:tc>
      </w:tr>
      <w:tr w:rsidR="007D7B67" w:rsidRPr="009436EE" w14:paraId="23F1BDC1" w14:textId="77777777" w:rsidTr="007D7B67">
        <w:tc>
          <w:tcPr>
            <w:tcW w:w="616" w:type="dxa"/>
          </w:tcPr>
          <w:p w14:paraId="085543DF" w14:textId="25219B68" w:rsidR="007D7B67" w:rsidRPr="009436EE" w:rsidRDefault="007D7B67" w:rsidP="00EF2D73">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20</w:t>
            </w:r>
            <w:r w:rsidRPr="009436EE">
              <w:rPr>
                <w:kern w:val="0"/>
                <w:sz w:val="24"/>
                <w:szCs w:val="24"/>
                <w:lang w:eastAsia="tr-TR"/>
              </w:rPr>
              <w:t>]</w:t>
            </w:r>
          </w:p>
        </w:tc>
        <w:tc>
          <w:tcPr>
            <w:tcW w:w="239" w:type="dxa"/>
          </w:tcPr>
          <w:p w14:paraId="4A19739D" w14:textId="77777777" w:rsidR="007D7B67" w:rsidRPr="009436EE" w:rsidRDefault="007D7B67" w:rsidP="00EF2D73">
            <w:pPr>
              <w:spacing w:line="240" w:lineRule="auto"/>
              <w:rPr>
                <w:kern w:val="0"/>
                <w:sz w:val="24"/>
                <w:szCs w:val="24"/>
                <w:lang w:eastAsia="tr-TR"/>
              </w:rPr>
            </w:pPr>
          </w:p>
        </w:tc>
        <w:tc>
          <w:tcPr>
            <w:tcW w:w="7540" w:type="dxa"/>
          </w:tcPr>
          <w:p w14:paraId="4D753151" w14:textId="2F2EFD11" w:rsidR="007D7B67" w:rsidRDefault="007C49BF" w:rsidP="00EF2D73">
            <w:pPr>
              <w:spacing w:line="240" w:lineRule="auto"/>
            </w:pPr>
            <w:hyperlink r:id="rId36" w:history="1">
              <w:r w:rsidR="007D7B67" w:rsidRPr="00741E91">
                <w:rPr>
                  <w:rStyle w:val="Kpr"/>
                </w:rPr>
                <w:t>https://tr.wikipedia.org/wiki/Bootstrap_(önyüz_çatısı)</w:t>
              </w:r>
            </w:hyperlink>
            <w:r w:rsidR="007D7B67">
              <w:t xml:space="preserve"> </w:t>
            </w:r>
            <w:r w:rsidR="007D7B67" w:rsidRPr="00483E79">
              <w:t xml:space="preserve">Erişim Tarihi: </w:t>
            </w:r>
            <w:r w:rsidR="007D7B67">
              <w:t>Ağustos</w:t>
            </w:r>
            <w:r w:rsidR="007D7B67" w:rsidRPr="00483E79">
              <w:t xml:space="preserve"> 2021.</w:t>
            </w:r>
          </w:p>
        </w:tc>
      </w:tr>
      <w:tr w:rsidR="007D7B67" w:rsidRPr="009436EE" w14:paraId="6D69A0AA" w14:textId="77777777" w:rsidTr="007D7B67">
        <w:tc>
          <w:tcPr>
            <w:tcW w:w="616" w:type="dxa"/>
          </w:tcPr>
          <w:p w14:paraId="75711EC5" w14:textId="54CA26F9" w:rsidR="007D7B67" w:rsidRPr="009436EE" w:rsidRDefault="007D7B67" w:rsidP="00EF2D73">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21</w:t>
            </w:r>
            <w:r w:rsidRPr="009436EE">
              <w:rPr>
                <w:kern w:val="0"/>
                <w:sz w:val="24"/>
                <w:szCs w:val="24"/>
                <w:lang w:eastAsia="tr-TR"/>
              </w:rPr>
              <w:t>]</w:t>
            </w:r>
          </w:p>
        </w:tc>
        <w:tc>
          <w:tcPr>
            <w:tcW w:w="239" w:type="dxa"/>
          </w:tcPr>
          <w:p w14:paraId="0FB6682D" w14:textId="77777777" w:rsidR="007D7B67" w:rsidRPr="009436EE" w:rsidRDefault="007D7B67" w:rsidP="00EF2D73">
            <w:pPr>
              <w:spacing w:line="240" w:lineRule="auto"/>
              <w:rPr>
                <w:kern w:val="0"/>
                <w:sz w:val="24"/>
                <w:szCs w:val="24"/>
                <w:lang w:eastAsia="tr-TR"/>
              </w:rPr>
            </w:pPr>
          </w:p>
        </w:tc>
        <w:tc>
          <w:tcPr>
            <w:tcW w:w="7540" w:type="dxa"/>
          </w:tcPr>
          <w:p w14:paraId="63C73C85" w14:textId="2D8A0F59" w:rsidR="007D7B67" w:rsidRDefault="007C49BF" w:rsidP="007D7B67">
            <w:hyperlink r:id="rId37" w:history="1">
              <w:r w:rsidR="007D7B67" w:rsidRPr="00741E91">
                <w:rPr>
                  <w:rStyle w:val="Kpr"/>
                </w:rPr>
                <w:t>https://tr.wikipedia.org/wiki/PHPStorm</w:t>
              </w:r>
            </w:hyperlink>
            <w:r w:rsidR="007D7B67">
              <w:t xml:space="preserve"> </w:t>
            </w:r>
            <w:r w:rsidR="007D7B67" w:rsidRPr="00483E79">
              <w:t xml:space="preserve">Erişim Tarihi: </w:t>
            </w:r>
            <w:r w:rsidR="007D7B67">
              <w:t>Ağustos</w:t>
            </w:r>
            <w:r w:rsidR="007D7B67" w:rsidRPr="00483E79">
              <w:t xml:space="preserve"> 2021.</w:t>
            </w:r>
          </w:p>
        </w:tc>
      </w:tr>
      <w:tr w:rsidR="007D7B67" w:rsidRPr="009436EE" w14:paraId="1D727E4B" w14:textId="77777777" w:rsidTr="007D7B67">
        <w:tc>
          <w:tcPr>
            <w:tcW w:w="616" w:type="dxa"/>
          </w:tcPr>
          <w:p w14:paraId="705630A3" w14:textId="04E7E0D5" w:rsidR="007D7B67" w:rsidRPr="009436EE" w:rsidRDefault="007D7B67" w:rsidP="00EF2D73">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22</w:t>
            </w:r>
            <w:r w:rsidRPr="009436EE">
              <w:rPr>
                <w:kern w:val="0"/>
                <w:sz w:val="24"/>
                <w:szCs w:val="24"/>
                <w:lang w:eastAsia="tr-TR"/>
              </w:rPr>
              <w:t>]</w:t>
            </w:r>
          </w:p>
        </w:tc>
        <w:tc>
          <w:tcPr>
            <w:tcW w:w="239" w:type="dxa"/>
          </w:tcPr>
          <w:p w14:paraId="3594CA76" w14:textId="77777777" w:rsidR="007D7B67" w:rsidRPr="009436EE" w:rsidRDefault="007D7B67" w:rsidP="00EF2D73">
            <w:pPr>
              <w:spacing w:line="240" w:lineRule="auto"/>
              <w:rPr>
                <w:kern w:val="0"/>
                <w:sz w:val="24"/>
                <w:szCs w:val="24"/>
                <w:lang w:eastAsia="tr-TR"/>
              </w:rPr>
            </w:pPr>
          </w:p>
        </w:tc>
        <w:tc>
          <w:tcPr>
            <w:tcW w:w="7540" w:type="dxa"/>
          </w:tcPr>
          <w:p w14:paraId="2827E46A" w14:textId="2876E81B" w:rsidR="007D7B67" w:rsidRDefault="007C49BF" w:rsidP="007D7B67">
            <w:hyperlink r:id="rId38" w:history="1">
              <w:r w:rsidR="007D7B67" w:rsidRPr="00741E91">
                <w:rPr>
                  <w:rStyle w:val="Kpr"/>
                </w:rPr>
                <w:t>https://www.jetbrains.com/help/datagrip/meet-the-product.html</w:t>
              </w:r>
            </w:hyperlink>
            <w:r w:rsidR="007D7B67">
              <w:t xml:space="preserve"> </w:t>
            </w:r>
            <w:r w:rsidR="007D7B67" w:rsidRPr="00483E79">
              <w:t xml:space="preserve">Erişim Tarihi: </w:t>
            </w:r>
            <w:r w:rsidR="007D7B67">
              <w:t>Ağustos</w:t>
            </w:r>
            <w:r w:rsidR="007D7B67" w:rsidRPr="00483E79">
              <w:t xml:space="preserve"> 2021.</w:t>
            </w:r>
          </w:p>
        </w:tc>
      </w:tr>
    </w:tbl>
    <w:p w14:paraId="556D1937" w14:textId="77777777" w:rsidR="007D7B67" w:rsidRPr="009436EE" w:rsidRDefault="007D7B67" w:rsidP="003D76D9">
      <w:pPr>
        <w:spacing w:after="0" w:line="240" w:lineRule="auto"/>
        <w:rPr>
          <w:rFonts w:ascii="Times New Roman" w:hAnsi="Times New Roman"/>
          <w:b/>
          <w:sz w:val="28"/>
          <w:szCs w:val="28"/>
        </w:rPr>
      </w:pPr>
    </w:p>
    <w:p w14:paraId="709C7985" w14:textId="77777777" w:rsidR="003563C3" w:rsidRPr="009436EE" w:rsidRDefault="003563C3">
      <w:pPr>
        <w:spacing w:after="0" w:line="240" w:lineRule="auto"/>
        <w:rPr>
          <w:rFonts w:ascii="Times New Roman" w:hAnsi="Times New Roman"/>
          <w:b/>
          <w:sz w:val="28"/>
          <w:szCs w:val="28"/>
        </w:rPr>
      </w:pPr>
      <w:r w:rsidRPr="009436EE">
        <w:rPr>
          <w:rFonts w:ascii="Times New Roman" w:hAnsi="Times New Roman"/>
          <w:b/>
          <w:sz w:val="28"/>
          <w:szCs w:val="28"/>
        </w:rPr>
        <w:br w:type="page"/>
      </w:r>
    </w:p>
    <w:p w14:paraId="3DEEC6AC" w14:textId="77777777" w:rsidR="005B05F8" w:rsidRPr="009436EE" w:rsidRDefault="005B05F8" w:rsidP="003D76D9">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EKLER</w:t>
      </w:r>
    </w:p>
    <w:p w14:paraId="0C4888EF"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5B9E122"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6FECAEA" w14:textId="77777777" w:rsidR="005B05F8" w:rsidRPr="009436EE" w:rsidRDefault="005B05F8" w:rsidP="003D76D9">
      <w:pPr>
        <w:spacing w:after="0" w:line="240" w:lineRule="auto"/>
        <w:jc w:val="both"/>
        <w:rPr>
          <w:rFonts w:ascii="Times New Roman" w:eastAsia="Times New Roman" w:hAnsi="Times New Roman"/>
          <w:kern w:val="0"/>
          <w:sz w:val="24"/>
          <w:szCs w:val="24"/>
          <w:lang w:eastAsia="tr-TR"/>
        </w:rPr>
      </w:pPr>
    </w:p>
    <w:p w14:paraId="07BB4CA0" w14:textId="5CCA30A2" w:rsidR="005B05F8" w:rsidRPr="009436EE" w:rsidRDefault="005B05F8" w:rsidP="005B05F8">
      <w:pPr>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t xml:space="preserve">EK A: </w:t>
      </w:r>
      <w:r w:rsidR="00C429FD">
        <w:rPr>
          <w:rFonts w:ascii="Times New Roman" w:eastAsia="Times New Roman" w:hAnsi="Times New Roman"/>
          <w:kern w:val="0"/>
          <w:sz w:val="24"/>
          <w:szCs w:val="28"/>
          <w:lang w:eastAsia="tr-TR"/>
        </w:rPr>
        <w:t>Soru Detayları (Yazdır)</w:t>
      </w:r>
    </w:p>
    <w:p w14:paraId="1545C161" w14:textId="66DE7E2A" w:rsidR="00E76853" w:rsidRPr="009436EE" w:rsidRDefault="003D0063" w:rsidP="00E76853">
      <w:pPr>
        <w:spacing w:after="0" w:line="240" w:lineRule="auto"/>
        <w:rPr>
          <w:rFonts w:ascii="Times New Roman" w:eastAsia="Times New Roman" w:hAnsi="Times New Roman"/>
          <w:b/>
          <w:kern w:val="0"/>
          <w:sz w:val="28"/>
          <w:szCs w:val="28"/>
        </w:rPr>
      </w:pPr>
      <w:r>
        <w:rPr>
          <w:rFonts w:ascii="Times New Roman" w:eastAsia="Times New Roman" w:hAnsi="Times New Roman"/>
          <w:b/>
          <w:kern w:val="0"/>
          <w:sz w:val="28"/>
          <w:szCs w:val="28"/>
        </w:rPr>
        <w:drawing>
          <wp:inline distT="0" distB="0" distL="0" distR="0" wp14:anchorId="009B0B19" wp14:editId="3ADFECB3">
            <wp:extent cx="5219700" cy="7389495"/>
            <wp:effectExtent l="0" t="0" r="0" b="1905"/>
            <wp:docPr id="23" name="Resim 2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tablo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5219700" cy="7389495"/>
                    </a:xfrm>
                    <a:prstGeom prst="rect">
                      <a:avLst/>
                    </a:prstGeom>
                  </pic:spPr>
                </pic:pic>
              </a:graphicData>
            </a:graphic>
          </wp:inline>
        </w:drawing>
      </w:r>
    </w:p>
    <w:p w14:paraId="6E9CBC00" w14:textId="1AF9ADCD" w:rsidR="003D0063" w:rsidRDefault="003D0063" w:rsidP="003D0063">
      <w:pPr>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lastRenderedPageBreak/>
        <w:t xml:space="preserve">EK </w:t>
      </w:r>
      <w:r w:rsidR="00334B9B">
        <w:rPr>
          <w:rFonts w:ascii="Times New Roman" w:eastAsia="Times New Roman" w:hAnsi="Times New Roman"/>
          <w:b/>
          <w:kern w:val="0"/>
          <w:sz w:val="28"/>
          <w:szCs w:val="28"/>
          <w:lang w:eastAsia="tr-TR"/>
        </w:rPr>
        <w:t>B</w:t>
      </w:r>
      <w:r w:rsidRPr="009436EE">
        <w:rPr>
          <w:rFonts w:ascii="Times New Roman" w:eastAsia="Times New Roman" w:hAnsi="Times New Roman"/>
          <w:b/>
          <w:kern w:val="0"/>
          <w:sz w:val="28"/>
          <w:szCs w:val="28"/>
          <w:lang w:eastAsia="tr-TR"/>
        </w:rPr>
        <w:t xml:space="preserve">: </w:t>
      </w:r>
      <w:r>
        <w:rPr>
          <w:rFonts w:ascii="Times New Roman" w:eastAsia="Times New Roman" w:hAnsi="Times New Roman"/>
          <w:kern w:val="0"/>
          <w:sz w:val="24"/>
          <w:szCs w:val="28"/>
          <w:lang w:eastAsia="tr-TR"/>
        </w:rPr>
        <w:t>Soru Detaylarını İndir (Word Belgesi)</w:t>
      </w:r>
    </w:p>
    <w:p w14:paraId="4A46C34C" w14:textId="77777777" w:rsidR="003D0063" w:rsidRDefault="003D0063">
      <w:pPr>
        <w:spacing w:after="0" w:line="240" w:lineRule="auto"/>
        <w:rPr>
          <w:rFonts w:ascii="Times New Roman" w:eastAsia="Times New Roman" w:hAnsi="Times New Roman"/>
          <w:b/>
          <w:kern w:val="0"/>
          <w:sz w:val="28"/>
          <w:szCs w:val="28"/>
        </w:rPr>
      </w:pPr>
    </w:p>
    <w:p w14:paraId="67157C57" w14:textId="77777777" w:rsidR="00334B9B" w:rsidRDefault="003D0063">
      <w:pPr>
        <w:spacing w:after="0" w:line="240" w:lineRule="auto"/>
        <w:rPr>
          <w:rFonts w:ascii="Times New Roman" w:eastAsia="Times New Roman" w:hAnsi="Times New Roman"/>
          <w:b/>
          <w:kern w:val="0"/>
          <w:sz w:val="28"/>
          <w:szCs w:val="28"/>
        </w:rPr>
        <w:sectPr w:rsidR="00334B9B" w:rsidSect="007D4568">
          <w:pgSz w:w="11906" w:h="16838"/>
          <w:pgMar w:top="1701" w:right="1843" w:bottom="1418" w:left="1843" w:header="708" w:footer="708" w:gutter="0"/>
          <w:cols w:space="708"/>
          <w:titlePg/>
          <w:docGrid w:linePitch="360"/>
        </w:sectPr>
      </w:pPr>
      <w:r>
        <w:rPr>
          <w:rFonts w:ascii="Times New Roman" w:eastAsia="Times New Roman" w:hAnsi="Times New Roman"/>
          <w:b/>
          <w:kern w:val="0"/>
          <w:sz w:val="28"/>
          <w:szCs w:val="28"/>
        </w:rPr>
        <w:drawing>
          <wp:inline distT="0" distB="0" distL="0" distR="0" wp14:anchorId="2DA3FB81" wp14:editId="06F440DC">
            <wp:extent cx="5067739" cy="7849280"/>
            <wp:effectExtent l="0" t="0" r="0" b="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5067739" cy="7849280"/>
                    </a:xfrm>
                    <a:prstGeom prst="rect">
                      <a:avLst/>
                    </a:prstGeom>
                  </pic:spPr>
                </pic:pic>
              </a:graphicData>
            </a:graphic>
          </wp:inline>
        </w:drawing>
      </w:r>
    </w:p>
    <w:p w14:paraId="778D567B" w14:textId="3E4FF55D" w:rsidR="00334B9B" w:rsidRDefault="00334B9B" w:rsidP="00334B9B">
      <w:pPr>
        <w:rPr>
          <w:rFonts w:ascii="Times New Roman" w:eastAsia="Times New Roman" w:hAnsi="Times New Roman"/>
          <w:kern w:val="0"/>
          <w:sz w:val="24"/>
          <w:szCs w:val="28"/>
          <w:lang w:eastAsia="tr-TR"/>
        </w:rPr>
      </w:pPr>
      <w:r w:rsidRPr="009436EE">
        <w:rPr>
          <w:rFonts w:ascii="Times New Roman" w:eastAsia="Times New Roman" w:hAnsi="Times New Roman"/>
          <w:b/>
          <w:kern w:val="0"/>
          <w:sz w:val="28"/>
          <w:szCs w:val="28"/>
          <w:lang w:eastAsia="tr-TR"/>
        </w:rPr>
        <w:lastRenderedPageBreak/>
        <w:t xml:space="preserve">EK </w:t>
      </w:r>
      <w:r>
        <w:rPr>
          <w:rFonts w:ascii="Times New Roman" w:eastAsia="Times New Roman" w:hAnsi="Times New Roman"/>
          <w:b/>
          <w:kern w:val="0"/>
          <w:sz w:val="28"/>
          <w:szCs w:val="28"/>
          <w:lang w:eastAsia="tr-TR"/>
        </w:rPr>
        <w:t>C</w:t>
      </w:r>
      <w:r w:rsidRPr="009436EE">
        <w:rPr>
          <w:rFonts w:ascii="Times New Roman" w:eastAsia="Times New Roman" w:hAnsi="Times New Roman"/>
          <w:b/>
          <w:kern w:val="0"/>
          <w:sz w:val="28"/>
          <w:szCs w:val="28"/>
          <w:lang w:eastAsia="tr-TR"/>
        </w:rPr>
        <w:t xml:space="preserve">: </w:t>
      </w:r>
      <w:r>
        <w:rPr>
          <w:rFonts w:ascii="Times New Roman" w:eastAsia="Times New Roman" w:hAnsi="Times New Roman"/>
          <w:kern w:val="0"/>
          <w:sz w:val="24"/>
          <w:szCs w:val="28"/>
          <w:lang w:eastAsia="tr-TR"/>
        </w:rPr>
        <w:t>Veritabanı Mimarisi</w:t>
      </w:r>
    </w:p>
    <w:p w14:paraId="2EAB50DB" w14:textId="77777777" w:rsidR="00334B9B" w:rsidRDefault="00334B9B" w:rsidP="00334B9B">
      <w:pPr>
        <w:rPr>
          <w:rFonts w:ascii="Times New Roman" w:eastAsia="Times New Roman" w:hAnsi="Times New Roman"/>
          <w:kern w:val="0"/>
          <w:sz w:val="24"/>
          <w:szCs w:val="28"/>
          <w:lang w:eastAsia="tr-TR"/>
        </w:rPr>
      </w:pPr>
    </w:p>
    <w:p w14:paraId="3D52CF96" w14:textId="77777777" w:rsidR="00334B9B" w:rsidRDefault="00334B9B" w:rsidP="00334B9B">
      <w:pPr>
        <w:jc w:val="center"/>
        <w:rPr>
          <w:rFonts w:ascii="Times New Roman" w:eastAsia="Times New Roman" w:hAnsi="Times New Roman"/>
          <w:b/>
          <w:kern w:val="0"/>
          <w:sz w:val="28"/>
          <w:szCs w:val="28"/>
          <w:lang w:eastAsia="tr-TR"/>
        </w:rPr>
        <w:sectPr w:rsidR="00334B9B" w:rsidSect="00334B9B">
          <w:pgSz w:w="16838" w:h="11906" w:orient="landscape"/>
          <w:pgMar w:top="1843" w:right="1418" w:bottom="1843" w:left="1701" w:header="708" w:footer="708" w:gutter="0"/>
          <w:cols w:space="708"/>
          <w:titlePg/>
          <w:docGrid w:linePitch="360"/>
        </w:sectPr>
      </w:pPr>
      <w:r>
        <w:rPr>
          <w:rFonts w:ascii="Times New Roman" w:eastAsia="Times New Roman" w:hAnsi="Times New Roman"/>
          <w:b/>
          <w:kern w:val="0"/>
          <w:sz w:val="28"/>
          <w:szCs w:val="28"/>
          <w:lang w:eastAsia="tr-TR"/>
        </w:rPr>
        <w:drawing>
          <wp:inline distT="0" distB="0" distL="0" distR="0" wp14:anchorId="1F1C2E5B" wp14:editId="551A914F">
            <wp:extent cx="6905625" cy="4506299"/>
            <wp:effectExtent l="0" t="0" r="0"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3602" cy="4511504"/>
                    </a:xfrm>
                    <a:prstGeom prst="rect">
                      <a:avLst/>
                    </a:prstGeom>
                  </pic:spPr>
                </pic:pic>
              </a:graphicData>
            </a:graphic>
          </wp:inline>
        </w:drawing>
      </w:r>
    </w:p>
    <w:p w14:paraId="7883AD7E" w14:textId="3EC761B7" w:rsidR="00635428" w:rsidRDefault="00635428" w:rsidP="00635428">
      <w:pPr>
        <w:rPr>
          <w:rFonts w:ascii="Times New Roman" w:eastAsia="Times New Roman" w:hAnsi="Times New Roman"/>
          <w:kern w:val="0"/>
          <w:sz w:val="24"/>
          <w:szCs w:val="28"/>
          <w:lang w:eastAsia="tr-TR"/>
        </w:rPr>
      </w:pPr>
      <w:r w:rsidRPr="009436EE">
        <w:rPr>
          <w:rFonts w:ascii="Times New Roman" w:eastAsia="Times New Roman" w:hAnsi="Times New Roman"/>
          <w:b/>
          <w:kern w:val="0"/>
          <w:sz w:val="28"/>
          <w:szCs w:val="28"/>
          <w:lang w:eastAsia="tr-TR"/>
        </w:rPr>
        <w:lastRenderedPageBreak/>
        <w:t xml:space="preserve">EK </w:t>
      </w:r>
      <w:r>
        <w:rPr>
          <w:rFonts w:ascii="Times New Roman" w:eastAsia="Times New Roman" w:hAnsi="Times New Roman"/>
          <w:b/>
          <w:kern w:val="0"/>
          <w:sz w:val="28"/>
          <w:szCs w:val="28"/>
          <w:lang w:eastAsia="tr-TR"/>
        </w:rPr>
        <w:t>D</w:t>
      </w:r>
      <w:r w:rsidRPr="009436EE">
        <w:rPr>
          <w:rFonts w:ascii="Times New Roman" w:eastAsia="Times New Roman" w:hAnsi="Times New Roman"/>
          <w:b/>
          <w:kern w:val="0"/>
          <w:sz w:val="28"/>
          <w:szCs w:val="28"/>
          <w:lang w:eastAsia="tr-TR"/>
        </w:rPr>
        <w:t xml:space="preserve">: </w:t>
      </w:r>
      <w:r>
        <w:rPr>
          <w:rFonts w:ascii="Times New Roman" w:eastAsia="Times New Roman" w:hAnsi="Times New Roman"/>
          <w:kern w:val="0"/>
          <w:sz w:val="24"/>
          <w:szCs w:val="28"/>
          <w:lang w:eastAsia="tr-TR"/>
        </w:rPr>
        <w:t>GitHub Repo Adresi</w:t>
      </w:r>
    </w:p>
    <w:p w14:paraId="7B5383E9" w14:textId="7706BC3F" w:rsidR="00635428" w:rsidRDefault="007C49BF" w:rsidP="00635428">
      <w:pPr>
        <w:rPr>
          <w:rFonts w:ascii="Times New Roman" w:eastAsia="Times New Roman" w:hAnsi="Times New Roman"/>
          <w:kern w:val="0"/>
          <w:sz w:val="24"/>
          <w:szCs w:val="28"/>
          <w:lang w:eastAsia="tr-TR"/>
        </w:rPr>
      </w:pPr>
      <w:hyperlink r:id="rId41" w:history="1">
        <w:r w:rsidR="00635428" w:rsidRPr="00741E91">
          <w:rPr>
            <w:rStyle w:val="Kpr"/>
            <w:rFonts w:ascii="Times New Roman" w:eastAsia="Times New Roman" w:hAnsi="Times New Roman"/>
            <w:kern w:val="0"/>
            <w:sz w:val="24"/>
            <w:szCs w:val="28"/>
            <w:lang w:eastAsia="tr-TR"/>
          </w:rPr>
          <w:t>https://github.com/boduremre/BitirmeCalismasi</w:t>
        </w:r>
      </w:hyperlink>
      <w:r w:rsidR="00635428">
        <w:rPr>
          <w:rFonts w:ascii="Times New Roman" w:eastAsia="Times New Roman" w:hAnsi="Times New Roman"/>
          <w:kern w:val="0"/>
          <w:sz w:val="24"/>
          <w:szCs w:val="28"/>
          <w:lang w:eastAsia="tr-TR"/>
        </w:rPr>
        <w:t xml:space="preserve"> </w:t>
      </w:r>
    </w:p>
    <w:p w14:paraId="5870A6AF" w14:textId="74B773B1" w:rsidR="00635428" w:rsidRDefault="00635428" w:rsidP="00635428">
      <w:pPr>
        <w:rPr>
          <w:rFonts w:ascii="Times New Roman" w:eastAsia="Times New Roman" w:hAnsi="Times New Roman"/>
          <w:kern w:val="0"/>
          <w:sz w:val="24"/>
          <w:szCs w:val="28"/>
          <w:lang w:eastAsia="tr-TR"/>
        </w:rPr>
      </w:pPr>
    </w:p>
    <w:p w14:paraId="48FD23E3" w14:textId="580D51B3" w:rsidR="00635428" w:rsidRDefault="00635428" w:rsidP="00635428">
      <w:pPr>
        <w:rPr>
          <w:rFonts w:ascii="Times New Roman" w:eastAsia="Times New Roman" w:hAnsi="Times New Roman"/>
          <w:kern w:val="0"/>
          <w:sz w:val="24"/>
          <w:szCs w:val="28"/>
          <w:lang w:eastAsia="tr-TR"/>
        </w:rPr>
      </w:pPr>
      <w:r w:rsidRPr="009436EE">
        <w:rPr>
          <w:rFonts w:ascii="Times New Roman" w:eastAsia="Times New Roman" w:hAnsi="Times New Roman"/>
          <w:b/>
          <w:kern w:val="0"/>
          <w:sz w:val="28"/>
          <w:szCs w:val="28"/>
          <w:lang w:eastAsia="tr-TR"/>
        </w:rPr>
        <w:t xml:space="preserve">EK </w:t>
      </w:r>
      <w:r>
        <w:rPr>
          <w:rFonts w:ascii="Times New Roman" w:eastAsia="Times New Roman" w:hAnsi="Times New Roman"/>
          <w:b/>
          <w:kern w:val="0"/>
          <w:sz w:val="28"/>
          <w:szCs w:val="28"/>
          <w:lang w:eastAsia="tr-TR"/>
        </w:rPr>
        <w:t>E</w:t>
      </w:r>
      <w:r w:rsidRPr="009436EE">
        <w:rPr>
          <w:rFonts w:ascii="Times New Roman" w:eastAsia="Times New Roman" w:hAnsi="Times New Roman"/>
          <w:b/>
          <w:kern w:val="0"/>
          <w:sz w:val="28"/>
          <w:szCs w:val="28"/>
          <w:lang w:eastAsia="tr-TR"/>
        </w:rPr>
        <w:t xml:space="preserve">: </w:t>
      </w:r>
      <w:r>
        <w:rPr>
          <w:rFonts w:ascii="Times New Roman" w:eastAsia="Times New Roman" w:hAnsi="Times New Roman"/>
          <w:kern w:val="0"/>
          <w:sz w:val="24"/>
          <w:szCs w:val="28"/>
          <w:lang w:eastAsia="tr-TR"/>
        </w:rPr>
        <w:t>Youtube Sunum Video Adresi</w:t>
      </w:r>
    </w:p>
    <w:p w14:paraId="22EE013F"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https://youtu.be/50xJPBHV6M4</w:t>
      </w:r>
    </w:p>
    <w:p w14:paraId="1FB29EF6" w14:textId="77777777" w:rsidR="00635428" w:rsidRPr="00635428" w:rsidRDefault="00635428" w:rsidP="00635428">
      <w:pPr>
        <w:rPr>
          <w:rFonts w:ascii="Times New Roman" w:eastAsia="Times New Roman" w:hAnsi="Times New Roman"/>
          <w:kern w:val="0"/>
          <w:sz w:val="24"/>
          <w:szCs w:val="28"/>
          <w:lang w:eastAsia="tr-TR"/>
        </w:rPr>
      </w:pPr>
    </w:p>
    <w:p w14:paraId="22890B60" w14:textId="4685E7EE"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b/>
          <w:bCs/>
          <w:kern w:val="0"/>
          <w:sz w:val="28"/>
          <w:szCs w:val="32"/>
          <w:lang w:eastAsia="tr-TR"/>
        </w:rPr>
        <w:t>EK F:</w:t>
      </w:r>
      <w:r w:rsidRPr="00635428">
        <w:rPr>
          <w:rFonts w:ascii="Times New Roman" w:eastAsia="Times New Roman" w:hAnsi="Times New Roman"/>
          <w:kern w:val="0"/>
          <w:sz w:val="28"/>
          <w:szCs w:val="32"/>
          <w:lang w:eastAsia="tr-TR"/>
        </w:rPr>
        <w:t xml:space="preserve"> </w:t>
      </w:r>
      <w:r w:rsidRPr="00635428">
        <w:rPr>
          <w:rFonts w:ascii="Times New Roman" w:eastAsia="Times New Roman" w:hAnsi="Times New Roman"/>
          <w:kern w:val="0"/>
          <w:sz w:val="24"/>
          <w:szCs w:val="28"/>
          <w:lang w:eastAsia="tr-TR"/>
        </w:rPr>
        <w:t>Proje Web Sitesi</w:t>
      </w:r>
      <w:r>
        <w:rPr>
          <w:rFonts w:ascii="Times New Roman" w:eastAsia="Times New Roman" w:hAnsi="Times New Roman"/>
          <w:kern w:val="0"/>
          <w:sz w:val="24"/>
          <w:szCs w:val="28"/>
          <w:lang w:eastAsia="tr-TR"/>
        </w:rPr>
        <w:t xml:space="preserve"> ve Kullanıcı Bilgileri</w:t>
      </w:r>
    </w:p>
    <w:p w14:paraId="720E9D25" w14:textId="7B2A9972" w:rsidR="00635428" w:rsidRDefault="00635428" w:rsidP="00635428">
      <w:pPr>
        <w:rPr>
          <w:rFonts w:ascii="Times New Roman" w:eastAsia="Times New Roman" w:hAnsi="Times New Roman"/>
          <w:kern w:val="0"/>
          <w:sz w:val="24"/>
          <w:szCs w:val="28"/>
          <w:lang w:eastAsia="tr-TR"/>
        </w:rPr>
      </w:pPr>
      <w:r>
        <w:rPr>
          <w:rFonts w:ascii="Times New Roman" w:eastAsia="Times New Roman" w:hAnsi="Times New Roman"/>
          <w:kern w:val="0"/>
          <w:sz w:val="24"/>
          <w:szCs w:val="28"/>
          <w:lang w:eastAsia="tr-TR"/>
        </w:rPr>
        <w:t xml:space="preserve">Web Sitesi: </w:t>
      </w:r>
      <w:hyperlink r:id="rId42" w:history="1">
        <w:r w:rsidRPr="00741E91">
          <w:rPr>
            <w:rStyle w:val="Kpr"/>
            <w:rFonts w:ascii="Times New Roman" w:eastAsia="Times New Roman" w:hAnsi="Times New Roman"/>
            <w:kern w:val="0"/>
            <w:sz w:val="24"/>
            <w:szCs w:val="28"/>
            <w:lang w:eastAsia="tr-TR"/>
          </w:rPr>
          <w:t>http://soruhavuzu.emrebodur.com/index.php/login</w:t>
        </w:r>
      </w:hyperlink>
      <w:r>
        <w:rPr>
          <w:rFonts w:ascii="Times New Roman" w:eastAsia="Times New Roman" w:hAnsi="Times New Roman"/>
          <w:kern w:val="0"/>
          <w:sz w:val="24"/>
          <w:szCs w:val="28"/>
          <w:lang w:eastAsia="tr-TR"/>
        </w:rPr>
        <w:t xml:space="preserve"> </w:t>
      </w:r>
    </w:p>
    <w:p w14:paraId="3DE40FFE" w14:textId="77777777" w:rsidR="00635428" w:rsidRDefault="00635428" w:rsidP="00635428">
      <w:pPr>
        <w:rPr>
          <w:rFonts w:ascii="Times New Roman" w:eastAsia="Times New Roman" w:hAnsi="Times New Roman"/>
          <w:kern w:val="0"/>
          <w:sz w:val="24"/>
          <w:szCs w:val="28"/>
          <w:lang w:eastAsia="tr-TR"/>
        </w:rPr>
      </w:pPr>
    </w:p>
    <w:p w14:paraId="707BF79C" w14:textId="7DB9043A"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Öğretmen Rolü için (Sadece kendi sorularını görebilir. Sadece soru yazıp kaydedebilir. Profilini günceller.);</w:t>
      </w:r>
    </w:p>
    <w:p w14:paraId="5ED70758"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Kullanıcı Adı: elifbodur</w:t>
      </w:r>
    </w:p>
    <w:p w14:paraId="7A41958E"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Şifre: 4917</w:t>
      </w:r>
    </w:p>
    <w:p w14:paraId="41135994" w14:textId="77777777" w:rsidR="00635428" w:rsidRPr="00635428" w:rsidRDefault="00635428" w:rsidP="00635428">
      <w:pPr>
        <w:rPr>
          <w:rFonts w:ascii="Times New Roman" w:eastAsia="Times New Roman" w:hAnsi="Times New Roman"/>
          <w:kern w:val="0"/>
          <w:sz w:val="24"/>
          <w:szCs w:val="28"/>
          <w:lang w:eastAsia="tr-TR"/>
        </w:rPr>
      </w:pPr>
    </w:p>
    <w:p w14:paraId="1E60594F"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Uzman Rolü için (Tüm soruları  görebilir. Soruları inceler onaylar, düzenler veya düzeltmeye gönderir. Soru yazabilir. Profilini günceller.);</w:t>
      </w:r>
    </w:p>
    <w:p w14:paraId="714EFDAB"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Kullanıcı Adı: emrebodur</w:t>
      </w:r>
    </w:p>
    <w:p w14:paraId="7E667E61"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Şifre: 4917</w:t>
      </w:r>
    </w:p>
    <w:p w14:paraId="3D0B59C8" w14:textId="77777777" w:rsidR="00635428" w:rsidRPr="00635428" w:rsidRDefault="00635428" w:rsidP="00635428">
      <w:pPr>
        <w:rPr>
          <w:rFonts w:ascii="Times New Roman" w:eastAsia="Times New Roman" w:hAnsi="Times New Roman"/>
          <w:kern w:val="0"/>
          <w:sz w:val="24"/>
          <w:szCs w:val="28"/>
          <w:lang w:eastAsia="tr-TR"/>
        </w:rPr>
      </w:pPr>
    </w:p>
    <w:p w14:paraId="778021F3"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Yönetici Rolü için (Uzman rolünün yapabildiklerini yapar. İlaveten kullanıcı ve rol işlemlerini yapar. Duyuru ekler. Ayarları düzenler.);</w:t>
      </w:r>
    </w:p>
    <w:p w14:paraId="09A34E62"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Kullanıcı Adı: admin</w:t>
      </w:r>
    </w:p>
    <w:p w14:paraId="2C4DA898" w14:textId="5902B6AE" w:rsid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Şifre: 4917</w:t>
      </w:r>
    </w:p>
    <w:p w14:paraId="2B4B16AC" w14:textId="77777777" w:rsidR="00635428" w:rsidRDefault="00635428" w:rsidP="00635428">
      <w:pPr>
        <w:rPr>
          <w:rFonts w:ascii="Times New Roman" w:eastAsia="Times New Roman" w:hAnsi="Times New Roman"/>
          <w:kern w:val="0"/>
          <w:sz w:val="24"/>
          <w:szCs w:val="28"/>
          <w:lang w:eastAsia="tr-TR"/>
        </w:rPr>
      </w:pPr>
    </w:p>
    <w:p w14:paraId="73D2D71A" w14:textId="77777777" w:rsidR="00635428" w:rsidRDefault="00635428" w:rsidP="00635428">
      <w:pPr>
        <w:rPr>
          <w:rFonts w:ascii="Times New Roman" w:eastAsia="Times New Roman" w:hAnsi="Times New Roman"/>
          <w:kern w:val="0"/>
          <w:sz w:val="24"/>
          <w:szCs w:val="28"/>
          <w:lang w:eastAsia="tr-TR"/>
        </w:rPr>
      </w:pPr>
    </w:p>
    <w:p w14:paraId="3CDE51A0" w14:textId="77777777" w:rsidR="00635428" w:rsidRDefault="00635428" w:rsidP="00635428">
      <w:pPr>
        <w:rPr>
          <w:rFonts w:ascii="Times New Roman" w:eastAsia="Times New Roman" w:hAnsi="Times New Roman"/>
          <w:kern w:val="0"/>
          <w:sz w:val="24"/>
          <w:szCs w:val="28"/>
          <w:lang w:eastAsia="tr-TR"/>
        </w:rPr>
      </w:pPr>
    </w:p>
    <w:p w14:paraId="59F2FE7F" w14:textId="77456C25" w:rsidR="00334B9B" w:rsidRDefault="00334B9B" w:rsidP="00334B9B">
      <w:pPr>
        <w:jc w:val="center"/>
        <w:rPr>
          <w:rFonts w:ascii="Times New Roman" w:eastAsia="Times New Roman" w:hAnsi="Times New Roman"/>
          <w:b/>
          <w:kern w:val="0"/>
          <w:sz w:val="28"/>
          <w:szCs w:val="28"/>
          <w:lang w:eastAsia="tr-TR"/>
        </w:rPr>
      </w:pPr>
    </w:p>
    <w:p w14:paraId="301871C4" w14:textId="043B91B1" w:rsidR="00E76853" w:rsidRDefault="00E76853">
      <w:pPr>
        <w:spacing w:after="0" w:line="240" w:lineRule="auto"/>
        <w:rPr>
          <w:rFonts w:ascii="Times New Roman" w:eastAsia="Times New Roman" w:hAnsi="Times New Roman"/>
          <w:b/>
          <w:kern w:val="0"/>
          <w:sz w:val="28"/>
          <w:szCs w:val="28"/>
        </w:rPr>
      </w:pPr>
    </w:p>
    <w:p w14:paraId="79E09E98" w14:textId="77777777" w:rsidR="00334B9B" w:rsidRDefault="00334B9B">
      <w:pPr>
        <w:spacing w:after="0" w:line="240" w:lineRule="auto"/>
        <w:rPr>
          <w:rFonts w:ascii="Times New Roman" w:eastAsia="Times New Roman" w:hAnsi="Times New Roman"/>
          <w:b/>
          <w:kern w:val="0"/>
          <w:sz w:val="28"/>
          <w:szCs w:val="28"/>
        </w:rPr>
      </w:pPr>
      <w:r>
        <w:rPr>
          <w:rFonts w:ascii="Times New Roman" w:eastAsia="Times New Roman" w:hAnsi="Times New Roman"/>
          <w:b/>
          <w:kern w:val="0"/>
          <w:sz w:val="28"/>
          <w:szCs w:val="28"/>
        </w:rPr>
        <w:br w:type="page"/>
      </w:r>
    </w:p>
    <w:p w14:paraId="34D149A4" w14:textId="020E4E5B" w:rsidR="00E76853" w:rsidRPr="009436EE" w:rsidRDefault="00E76853" w:rsidP="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lastRenderedPageBreak/>
        <w:t>ÖZGEÇMİŞ</w:t>
      </w:r>
    </w:p>
    <w:p w14:paraId="5C02DF75"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75438542"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3A5C3B8C"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p w14:paraId="7F654C63" w14:textId="4C62E7D2" w:rsidR="00D3388A" w:rsidRPr="009436EE" w:rsidRDefault="003B52D6" w:rsidP="00D3388A">
      <w:pPr>
        <w:pStyle w:val="OzgecmisYaziStiliSau"/>
      </w:pPr>
      <w:r>
        <w:t>Emre Bodur</w:t>
      </w:r>
      <w:r w:rsidR="009F55A3">
        <w:t xml:space="preserve">, </w:t>
      </w:r>
      <w:r>
        <w:t>16</w:t>
      </w:r>
      <w:r w:rsidR="009F55A3">
        <w:t>.02.19</w:t>
      </w:r>
      <w:r>
        <w:t>89</w:t>
      </w:r>
      <w:r w:rsidR="00546892">
        <w:t>’da</w:t>
      </w:r>
      <w:r w:rsidR="006E1DBA" w:rsidRPr="009436EE">
        <w:t xml:space="preserve"> İstanbul’</w:t>
      </w:r>
      <w:r w:rsidR="00D3388A" w:rsidRPr="009436EE">
        <w:t xml:space="preserve">da doğdu. İlk, orta ve lise eğitimini </w:t>
      </w:r>
      <w:r>
        <w:t>Eyüp</w:t>
      </w:r>
      <w:r w:rsidR="00D3388A" w:rsidRPr="009436EE">
        <w:t xml:space="preserve">’te tamamladı. </w:t>
      </w:r>
      <w:r w:rsidR="009F55A3">
        <w:t>20</w:t>
      </w:r>
      <w:r>
        <w:t>12</w:t>
      </w:r>
      <w:r w:rsidR="00D3388A" w:rsidRPr="009436EE">
        <w:t xml:space="preserve"> yılında</w:t>
      </w:r>
      <w:r>
        <w:t xml:space="preserve"> Abant İzzet Baysal Üniversitesi</w:t>
      </w:r>
      <w:r w:rsidR="00D3388A" w:rsidRPr="009436EE">
        <w:t>,</w:t>
      </w:r>
      <w:r>
        <w:t xml:space="preserve"> Eğitim Fakültesi</w:t>
      </w:r>
      <w:r w:rsidR="00D3388A" w:rsidRPr="009436EE">
        <w:t xml:space="preserve"> </w:t>
      </w:r>
      <w:r w:rsidR="00900164">
        <w:t>Bilgisayar</w:t>
      </w:r>
      <w:r>
        <w:t xml:space="preserve"> ve Öğretim Teknolojileri Eğitimi </w:t>
      </w:r>
      <w:r w:rsidR="00D3388A" w:rsidRPr="009436EE">
        <w:t>Bölümü</w:t>
      </w:r>
      <w:r w:rsidR="006E1DBA" w:rsidRPr="009436EE">
        <w:t>’</w:t>
      </w:r>
      <w:r w:rsidR="00D3388A" w:rsidRPr="009436EE">
        <w:t xml:space="preserve">nden mezun oldu. </w:t>
      </w:r>
      <w:r>
        <w:t>2015 yılında Sakarya Üniversitesi Bilgisayar Mühendisliği</w:t>
      </w:r>
      <w:r w:rsidRPr="009436EE">
        <w:t xml:space="preserve"> Bölümü’n</w:t>
      </w:r>
      <w:r>
        <w:t>ü kazandı. Ancak çeşitli nedenlerden ötürü devam edemedi. 2015 yılında</w:t>
      </w:r>
      <w:r w:rsidR="00546892">
        <w:t xml:space="preserve"> </w:t>
      </w:r>
      <w:r>
        <w:t>Abant İzzet Baysal Üniversitesi</w:t>
      </w:r>
      <w:r w:rsidRPr="009436EE">
        <w:t>,</w:t>
      </w:r>
      <w:r>
        <w:t xml:space="preserve"> Eğitim Bilimleri Enstitüsü</w:t>
      </w:r>
      <w:r w:rsidRPr="009436EE">
        <w:t xml:space="preserve"> </w:t>
      </w:r>
      <w:r>
        <w:t>Bilgisayar ve Öğretim Teknolojileri Eğitimi Bölümü’</w:t>
      </w:r>
      <w:r w:rsidR="00546892">
        <w:t>nde Yüksek Lisans eğitimine başlamış olup</w:t>
      </w:r>
      <w:r>
        <w:t xml:space="preserve"> 2019 yılında </w:t>
      </w:r>
      <w:r w:rsidR="00546892">
        <w:t>4.0 ortalama</w:t>
      </w:r>
      <w:r>
        <w:t xml:space="preserve"> ile mezun oldu. 2016 yılından itibaren Millî Eğitim Bakanlığına bağlı çeşitli okullarda kadrolu Bilişim Teknolojileri Öğretmeni ve idareci olarak görev yapmıştır. Halen Müdür Yardımcılığı görevini sürdürmektedir. </w:t>
      </w:r>
      <w:r w:rsidR="009F55A3">
        <w:t>20</w:t>
      </w:r>
      <w:r>
        <w:t>20</w:t>
      </w:r>
      <w:r w:rsidR="009F55A3">
        <w:t xml:space="preserve"> yılında </w:t>
      </w:r>
      <w:r w:rsidR="00F2256D">
        <w:t>NGT Otomasyon</w:t>
      </w:r>
      <w:r w:rsidR="009F55A3" w:rsidRPr="009436EE">
        <w:t xml:space="preserve"> ve Tic. Ltd. Şirketinde</w:t>
      </w:r>
      <w:r w:rsidR="009F55A3">
        <w:t xml:space="preserve"> yazılım</w:t>
      </w:r>
      <w:r w:rsidR="00F2256D">
        <w:t xml:space="preserve"> ve donanım</w:t>
      </w:r>
      <w:r w:rsidR="009F55A3">
        <w:t xml:space="preserve"> stajını yapmıştır. S</w:t>
      </w:r>
      <w:r w:rsidR="00FA1A06">
        <w:t>akarya Üniversitesi B</w:t>
      </w:r>
      <w:r w:rsidR="009F55A3">
        <w:t>ilgisayar Mühendisliği Bölümünde</w:t>
      </w:r>
      <w:r w:rsidR="00A42F82">
        <w:t xml:space="preserve"> öğrenimine devam etmektedir. Evli ve 1 çocuk babasıdır.</w:t>
      </w:r>
      <w:r w:rsidR="00D3388A" w:rsidRPr="009436EE">
        <w:t xml:space="preserve"> </w:t>
      </w:r>
    </w:p>
    <w:p w14:paraId="6C306CB2" w14:textId="77777777" w:rsidR="003563C3" w:rsidRPr="009436EE" w:rsidRDefault="003563C3" w:rsidP="00D3388A">
      <w:pPr>
        <w:pStyle w:val="OzgecmisYaziStiliSau"/>
      </w:pPr>
    </w:p>
    <w:p w14:paraId="18C6D6E3" w14:textId="2AEA8261" w:rsidR="00FD66EF" w:rsidRPr="009436EE" w:rsidRDefault="00FD66EF">
      <w:pPr>
        <w:spacing w:after="0" w:line="240" w:lineRule="auto"/>
        <w:rPr>
          <w:rFonts w:ascii="Times New Roman" w:eastAsia="Times New Roman" w:hAnsi="Times New Roman"/>
          <w:sz w:val="20"/>
          <w:szCs w:val="20"/>
          <w:lang w:eastAsia="tr-TR"/>
        </w:rPr>
      </w:pPr>
      <w:r w:rsidRPr="009436EE">
        <w:rPr>
          <w:rFonts w:ascii="Times New Roman" w:eastAsia="Times New Roman" w:hAnsi="Times New Roman"/>
          <w:sz w:val="20"/>
          <w:szCs w:val="20"/>
          <w:lang w:eastAsia="tr-TR"/>
        </w:rPr>
        <w:br w:type="page"/>
      </w:r>
    </w:p>
    <w:p w14:paraId="1F2E7D70" w14:textId="77777777" w:rsidR="00BD374A" w:rsidRPr="003638AD"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lastRenderedPageBreak/>
        <w:t>BSM 498 BİTİRME ÇALIŞMASI</w:t>
      </w:r>
    </w:p>
    <w:p w14:paraId="558EE34A" w14:textId="77777777" w:rsidR="00BD374A" w:rsidRPr="003638AD"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t>Değerlendİrme ve Sözlü Sınav Tutanağı</w:t>
      </w:r>
    </w:p>
    <w:p w14:paraId="65B27129" w14:textId="77777777" w:rsidR="00BD374A" w:rsidRPr="009436EE" w:rsidRDefault="00BD374A" w:rsidP="00BD374A">
      <w:pPr>
        <w:spacing w:after="0"/>
        <w:rPr>
          <w:rStyle w:val="YerTutucuMetni"/>
          <w:rFonts w:ascii="Times New Roman" w:eastAsiaTheme="majorEastAsia" w:hAnsi="Times New Roman"/>
          <w:caps/>
          <w:color w:val="000000"/>
          <w:spacing w:val="-20"/>
          <w:kern w:val="28"/>
          <w:sz w:val="24"/>
          <w:szCs w:val="52"/>
        </w:rPr>
      </w:pPr>
    </w:p>
    <w:p w14:paraId="09AC2596" w14:textId="3DE54AD9"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KONU :</w:t>
      </w:r>
      <w:r w:rsidR="00E91BEA">
        <w:rPr>
          <w:rFonts w:ascii="Times New Roman" w:eastAsiaTheme="minorHAnsi" w:hAnsi="Times New Roman"/>
          <w:kern w:val="0"/>
        </w:rPr>
        <w:t xml:space="preserve"> </w:t>
      </w:r>
      <w:r w:rsidR="00E91BEA" w:rsidRPr="00E91BEA">
        <w:rPr>
          <w:rFonts w:ascii="Times New Roman" w:eastAsiaTheme="minorHAnsi" w:hAnsi="Times New Roman"/>
          <w:kern w:val="0"/>
        </w:rPr>
        <w:t>SORU HAVUZU YAZILIMININ GELİŞTİRİLMESİ</w:t>
      </w:r>
    </w:p>
    <w:p w14:paraId="2C2AB05A" w14:textId="483F8287"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ÖĞRENCİLER (Öğrenci No/AD/SOYAD):</w:t>
      </w:r>
      <w:r w:rsidR="00E91BEA">
        <w:rPr>
          <w:rFonts w:ascii="Times New Roman" w:eastAsiaTheme="minorHAnsi" w:hAnsi="Times New Roman"/>
          <w:kern w:val="0"/>
        </w:rPr>
        <w:t xml:space="preserve"> B141210306 / Emre BODUR</w:t>
      </w:r>
    </w:p>
    <w:p w14:paraId="7CBC43C2" w14:textId="77777777" w:rsidR="00BD374A" w:rsidRPr="009436EE" w:rsidRDefault="00BD374A" w:rsidP="00BD374A">
      <w:pPr>
        <w:spacing w:after="0"/>
        <w:rPr>
          <w:rFonts w:ascii="Times New Roman" w:eastAsiaTheme="minorHAnsi" w:hAnsi="Times New Roman"/>
          <w:kern w:val="0"/>
        </w:rPr>
      </w:pPr>
    </w:p>
    <w:p w14:paraId="5D806C3A" w14:textId="77777777" w:rsidR="00BD374A" w:rsidRPr="009436EE"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9436EE" w14:paraId="61562D2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C4C590" w14:textId="77777777" w:rsidR="00BD374A" w:rsidRPr="009436EE" w:rsidRDefault="00BD374A" w:rsidP="00BD374A">
            <w:pPr>
              <w:spacing w:after="0" w:line="240" w:lineRule="auto"/>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DBECA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124CC9"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8829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BD374A" w:rsidRPr="009436EE" w14:paraId="0FB12C32"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EEC49"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8B926C"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D1445"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7F8F81" w14:textId="77777777" w:rsidR="00BD374A" w:rsidRPr="009436EE" w:rsidRDefault="00BD374A" w:rsidP="00BD374A">
            <w:pPr>
              <w:spacing w:after="0" w:line="240" w:lineRule="auto"/>
              <w:jc w:val="center"/>
              <w:rPr>
                <w:rFonts w:ascii="Trebuchet MS" w:eastAsiaTheme="majorEastAsia" w:hAnsi="Trebuchet MS" w:cstheme="majorBidi"/>
                <w:szCs w:val="52"/>
              </w:rPr>
            </w:pPr>
          </w:p>
        </w:tc>
      </w:tr>
      <w:tr w:rsidR="00BD374A" w:rsidRPr="009436EE" w14:paraId="2D5CEF8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AF935F6"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6597CFE5"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0C0F6082"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4F6064F" w14:textId="77777777" w:rsidR="00BD374A" w:rsidRPr="009436EE" w:rsidRDefault="00BD374A" w:rsidP="00BD374A">
            <w:pPr>
              <w:spacing w:after="0" w:line="240" w:lineRule="auto"/>
              <w:jc w:val="center"/>
              <w:rPr>
                <w:rFonts w:ascii="Times New Roman" w:hAnsi="Times New Roman"/>
                <w:sz w:val="18"/>
                <w:szCs w:val="18"/>
              </w:rPr>
            </w:pPr>
          </w:p>
        </w:tc>
      </w:tr>
      <w:tr w:rsidR="00BD374A" w:rsidRPr="009436EE" w14:paraId="0E3CA687"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EA872"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710E6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428254"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8E7C1F"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010535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7CD46DC" w14:textId="77777777" w:rsidR="00BD374A" w:rsidRPr="009436EE" w:rsidRDefault="00BD374A" w:rsidP="00BD374A">
            <w:pPr>
              <w:spacing w:after="0" w:line="240" w:lineRule="auto"/>
              <w:rPr>
                <w:rFonts w:ascii="Times New Roman" w:eastAsiaTheme="majorEastAsia" w:hAnsi="Times New Roman"/>
                <w:b/>
                <w:sz w:val="20"/>
                <w:szCs w:val="20"/>
              </w:rPr>
            </w:pPr>
            <w:r w:rsidRPr="009436EE">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29243A2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DD7573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79398E2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C31442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D5A7909"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12E24A3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E45712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12AAD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91565E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911BAD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083A401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DB9BF1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E3F407"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DFFC24B"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4F2C242"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10131D1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84EECC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6DE020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E55C10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7CDA099"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6696CFE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2B2548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E611B00"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01BE30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ADB8801"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12FD7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042912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4C7CD4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D6D6CC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8E17E7F"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7DBED12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C6BEC7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35A61F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D9DCAB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F276D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14:paraId="05C5F5A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6D5EC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CD90B9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6B1144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778151"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18A8ACF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9FF229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BDFE06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91F2CD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262E20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3686B76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937E55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065B6B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DD3468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C094F2A"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4C2EC45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92E2AE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B307A5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5B9C985"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D46B0B2"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5BF560D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F9149E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3CD4AC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060B7F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374D360"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14:paraId="53DDDE7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1AC7E3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1727E3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1D3D2F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97F0B47"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69E0564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E5A66B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D243A0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4593A4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650800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494C7EE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AC9BF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6E9045C"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3436E1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E1C9AC4"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3A6A322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132A6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54DC31F"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3B3CF0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CE2CBBB"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53AEB64D" w14:textId="77777777" w:rsidR="00BD374A" w:rsidRPr="009436EE"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0947B11" w14:textId="77777777" w:rsidR="00BD374A" w:rsidRPr="009436EE"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B4225E1" w14:textId="77777777" w:rsidR="00BD374A" w:rsidRPr="009436EE" w:rsidRDefault="00BD374A" w:rsidP="00BD374A">
            <w:pPr>
              <w:spacing w:after="0" w:line="240" w:lineRule="auto"/>
              <w:rPr>
                <w:rFonts w:ascii="Times New Roman" w:hAnsi="Times New Roman"/>
                <w:sz w:val="18"/>
                <w:szCs w:val="18"/>
              </w:rPr>
            </w:pPr>
          </w:p>
        </w:tc>
      </w:tr>
      <w:tr w:rsidR="00BD374A" w:rsidRPr="009436EE" w14:paraId="3EAB386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41A126A" w14:textId="77777777" w:rsidR="00BD374A" w:rsidRPr="009436EE" w:rsidRDefault="00A50CAD" w:rsidP="00BD374A">
            <w:pPr>
              <w:spacing w:after="0" w:line="240" w:lineRule="auto"/>
              <w:rPr>
                <w:rFonts w:ascii="Times New Roman" w:hAnsi="Times New Roman"/>
                <w:b/>
                <w:sz w:val="18"/>
                <w:szCs w:val="18"/>
              </w:rPr>
            </w:pPr>
            <w:r w:rsidRPr="009436EE">
              <w:rPr>
                <w:rFonts w:ascii="Times New Roman" w:hAnsi="Times New Roman"/>
                <w:b/>
                <w:sz w:val="20"/>
                <w:szCs w:val="20"/>
              </w:rPr>
              <w:t>Yapılan işlerin zorluk derecesi</w:t>
            </w:r>
            <w:r w:rsidR="00BD374A" w:rsidRPr="009436EE">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1741424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3D995CFD"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3F9127A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9CE8143"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9F1E6F"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5F5473"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37AE98"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31EFEE"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32B662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241AE4C"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6CC873F8"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115F38B"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222CFE7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F21505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2FA220F"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70F96F0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2C24D6E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1C56204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D524BA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14A9F9"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C9730D"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4F790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E33AC4"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153997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92CB5A3"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3340E6A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5BDCCC70"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09BBAA1"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5C52B59"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324D8E"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621B1"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D76CB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2E4ED"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5390706D" w14:textId="77777777" w:rsidTr="00BD374A">
        <w:tc>
          <w:tcPr>
            <w:tcW w:w="6232" w:type="dxa"/>
            <w:tcBorders>
              <w:top w:val="single" w:sz="4" w:space="0" w:color="auto"/>
              <w:left w:val="single" w:sz="4" w:space="0" w:color="auto"/>
              <w:bottom w:val="single" w:sz="4" w:space="0" w:color="auto"/>
              <w:right w:val="single" w:sz="4" w:space="0" w:color="auto"/>
            </w:tcBorders>
          </w:tcPr>
          <w:p w14:paraId="481CA13D"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0D628BF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89F2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C1F9B2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5C4FDBC" w14:textId="77777777" w:rsidTr="00BD374A">
        <w:tc>
          <w:tcPr>
            <w:tcW w:w="6232" w:type="dxa"/>
            <w:tcBorders>
              <w:top w:val="single" w:sz="4" w:space="0" w:color="auto"/>
              <w:left w:val="single" w:sz="4" w:space="0" w:color="auto"/>
              <w:bottom w:val="single" w:sz="4" w:space="0" w:color="auto"/>
              <w:right w:val="single" w:sz="4" w:space="0" w:color="auto"/>
            </w:tcBorders>
          </w:tcPr>
          <w:p w14:paraId="6735DB17"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822E4D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DB2AE2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ACFED0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E205A89" w14:textId="77777777" w:rsidTr="00BD374A">
        <w:tc>
          <w:tcPr>
            <w:tcW w:w="6232" w:type="dxa"/>
            <w:tcBorders>
              <w:top w:val="single" w:sz="4" w:space="0" w:color="auto"/>
              <w:left w:val="single" w:sz="4" w:space="0" w:color="auto"/>
              <w:bottom w:val="single" w:sz="4" w:space="0" w:color="auto"/>
              <w:right w:val="single" w:sz="4" w:space="0" w:color="auto"/>
            </w:tcBorders>
          </w:tcPr>
          <w:p w14:paraId="6146E71E"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781D513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C1E40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456B9B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0C9EA3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DE934"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28228C"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C2003F"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902AE2" w14:textId="77777777" w:rsidR="00BD374A" w:rsidRPr="009436EE" w:rsidRDefault="00BD374A" w:rsidP="00BD374A">
            <w:pPr>
              <w:spacing w:after="0" w:line="240" w:lineRule="auto"/>
              <w:jc w:val="center"/>
              <w:rPr>
                <w:rFonts w:ascii="Times New Roman" w:eastAsiaTheme="majorEastAsia" w:hAnsi="Times New Roman"/>
                <w:szCs w:val="52"/>
              </w:rPr>
            </w:pPr>
          </w:p>
        </w:tc>
      </w:tr>
    </w:tbl>
    <w:p w14:paraId="4D2ABF61" w14:textId="77777777" w:rsidR="00BD374A" w:rsidRPr="009436EE" w:rsidRDefault="00BD374A" w:rsidP="00BD374A">
      <w:pPr>
        <w:spacing w:after="0"/>
        <w:rPr>
          <w:rStyle w:val="YerTutucuMetni"/>
          <w:rFonts w:ascii="Times New Roman" w:eastAsiaTheme="majorEastAsia" w:hAnsi="Times New Roman"/>
          <w:caps/>
          <w:color w:val="000000"/>
          <w:spacing w:val="-20"/>
          <w:kern w:val="28"/>
        </w:rPr>
      </w:pPr>
    </w:p>
    <w:p w14:paraId="7BFCDB0E" w14:textId="77777777" w:rsidR="00BD374A" w:rsidRPr="009436EE" w:rsidRDefault="00BD374A" w:rsidP="00FD66EF">
      <w:pPr>
        <w:spacing w:after="0"/>
        <w:rPr>
          <w:rStyle w:val="YerTutucuMetni"/>
          <w:rFonts w:ascii="Times New Roman" w:eastAsiaTheme="majorEastAsia" w:hAnsi="Times New Roman"/>
          <w:caps/>
          <w:color w:val="000000"/>
          <w:spacing w:val="-20"/>
          <w:kern w:val="28"/>
        </w:rPr>
      </w:pPr>
    </w:p>
    <w:p w14:paraId="2E6C9ABA" w14:textId="1EF679A7" w:rsidR="00FD66EF"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(Jüri adına):</w:t>
      </w:r>
      <w:r w:rsidR="00C62484">
        <w:rPr>
          <w:rFonts w:ascii="Times New Roman" w:eastAsiaTheme="majorEastAsia" w:hAnsi="Times New Roman"/>
          <w:caps/>
          <w:color w:val="000000"/>
          <w:spacing w:val="-20"/>
          <w:kern w:val="28"/>
        </w:rPr>
        <w:t xml:space="preserve"> prof. dr. ümit kocabıçak</w:t>
      </w:r>
    </w:p>
    <w:p w14:paraId="1778A81E" w14:textId="77777777" w:rsidR="003638AD"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sectPr w:rsidR="003638AD" w:rsidRPr="009436EE" w:rsidSect="00334B9B">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0722E" w14:textId="77777777" w:rsidR="007C49BF" w:rsidRDefault="007C49BF" w:rsidP="0032099C">
      <w:pPr>
        <w:spacing w:after="0" w:line="240" w:lineRule="auto"/>
      </w:pPr>
      <w:r>
        <w:separator/>
      </w:r>
    </w:p>
  </w:endnote>
  <w:endnote w:type="continuationSeparator" w:id="0">
    <w:p w14:paraId="1F57E48A" w14:textId="77777777" w:rsidR="007C49BF" w:rsidRDefault="007C49BF"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85251" w14:textId="77777777" w:rsidR="007C49BF" w:rsidRDefault="007C49BF" w:rsidP="0032099C">
      <w:pPr>
        <w:spacing w:after="0" w:line="240" w:lineRule="auto"/>
      </w:pPr>
      <w:r>
        <w:separator/>
      </w:r>
    </w:p>
  </w:footnote>
  <w:footnote w:type="continuationSeparator" w:id="0">
    <w:p w14:paraId="670E01BC" w14:textId="77777777" w:rsidR="007C49BF" w:rsidRDefault="007C49BF"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7C97" w14:textId="77777777" w:rsidR="000F1BAA" w:rsidRPr="00D80A19" w:rsidRDefault="000F1BAA">
    <w:pPr>
      <w:pStyle w:val="stBilgi"/>
      <w:jc w:val="right"/>
      <w:rPr>
        <w:rFonts w:ascii="Times New Roman" w:hAnsi="Times New Roman"/>
        <w:sz w:val="24"/>
        <w:szCs w:val="24"/>
      </w:rPr>
    </w:pPr>
    <w:r w:rsidRPr="00D80A19">
      <w:rPr>
        <w:rFonts w:ascii="Times New Roman" w:hAnsi="Times New Roman"/>
        <w:noProof w:val="0"/>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noProof w:val="0"/>
        <w:sz w:val="24"/>
        <w:szCs w:val="24"/>
      </w:rPr>
      <w:fldChar w:fldCharType="separate"/>
    </w:r>
    <w:r w:rsidR="00F47B7F">
      <w:rPr>
        <w:rFonts w:ascii="Times New Roman" w:hAnsi="Times New Roman"/>
        <w:sz w:val="24"/>
        <w:szCs w:val="24"/>
      </w:rPr>
      <w:t>vii</w:t>
    </w:r>
    <w:r w:rsidRPr="00D80A19">
      <w:rPr>
        <w:rFonts w:ascii="Times New Roman" w:hAnsi="Times New Roman"/>
        <w:sz w:val="24"/>
        <w:szCs w:val="24"/>
      </w:rPr>
      <w:fldChar w:fldCharType="end"/>
    </w:r>
  </w:p>
  <w:p w14:paraId="513A8B7D" w14:textId="77777777" w:rsidR="000F1BAA" w:rsidRDefault="000F1BA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231A2" w14:textId="77777777" w:rsidR="000F1BAA" w:rsidRPr="00076396" w:rsidRDefault="000F1BAA">
    <w:pPr>
      <w:pStyle w:val="stBilgi"/>
      <w:jc w:val="right"/>
      <w:rPr>
        <w:rFonts w:ascii="Arial" w:hAnsi="Arial" w:cs="Arial"/>
        <w:b/>
        <w:sz w:val="24"/>
        <w:szCs w:val="24"/>
      </w:rPr>
    </w:pPr>
    <w:r w:rsidRPr="00076396">
      <w:rPr>
        <w:rFonts w:ascii="Arial" w:hAnsi="Arial" w:cs="Arial"/>
        <w:b/>
        <w:noProof w:val="0"/>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noProof w:val="0"/>
        <w:sz w:val="24"/>
        <w:szCs w:val="24"/>
      </w:rPr>
      <w:fldChar w:fldCharType="separate"/>
    </w:r>
    <w:r w:rsidR="00F47B7F">
      <w:rPr>
        <w:rFonts w:ascii="Arial" w:hAnsi="Arial" w:cs="Arial"/>
        <w:b/>
        <w:sz w:val="24"/>
        <w:szCs w:val="24"/>
      </w:rPr>
      <w:t>13</w:t>
    </w:r>
    <w:r w:rsidRPr="00076396">
      <w:rPr>
        <w:rFonts w:ascii="Arial" w:hAnsi="Arial" w:cs="Arial"/>
        <w:b/>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DA577C4"/>
    <w:multiLevelType w:val="multilevel"/>
    <w:tmpl w:val="2A8CC954"/>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0" w15:restartNumberingAfterBreak="0">
    <w:nsid w:val="29084BFF"/>
    <w:multiLevelType w:val="hybridMultilevel"/>
    <w:tmpl w:val="91EEE9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71C5F35"/>
    <w:multiLevelType w:val="hybridMultilevel"/>
    <w:tmpl w:val="688EAA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8441A0A"/>
    <w:multiLevelType w:val="hybridMultilevel"/>
    <w:tmpl w:val="8698FA52"/>
    <w:lvl w:ilvl="0" w:tplc="041F0001">
      <w:start w:val="1"/>
      <w:numFmt w:val="bullet"/>
      <w:lvlText w:val=""/>
      <w:lvlJc w:val="left"/>
      <w:pPr>
        <w:ind w:left="720" w:hanging="360"/>
      </w:pPr>
      <w:rPr>
        <w:rFonts w:ascii="Symbol" w:hAnsi="Symbol" w:hint="default"/>
      </w:rPr>
    </w:lvl>
    <w:lvl w:ilvl="1" w:tplc="9FD41BB4">
      <w:numFmt w:val="bullet"/>
      <w:lvlText w:val="•"/>
      <w:lvlJc w:val="left"/>
      <w:pPr>
        <w:ind w:left="1440" w:hanging="360"/>
      </w:pPr>
      <w:rPr>
        <w:rFonts w:ascii="Times New Roman" w:eastAsia="Times New Roman" w:hAnsi="Times New Roman" w:cs="Times New Roman"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9DF26BD"/>
    <w:multiLevelType w:val="hybridMultilevel"/>
    <w:tmpl w:val="91085C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15:restartNumberingAfterBreak="0">
    <w:nsid w:val="53326961"/>
    <w:multiLevelType w:val="multilevel"/>
    <w:tmpl w:val="041F001D"/>
    <w:numStyleLink w:val="NumaralandirmaSau"/>
  </w:abstractNum>
  <w:abstractNum w:abstractNumId="25"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4F93FAC"/>
    <w:multiLevelType w:val="hybridMultilevel"/>
    <w:tmpl w:val="C2D4D8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5"/>
  </w:num>
  <w:num w:numId="2">
    <w:abstractNumId w:val="26"/>
  </w:num>
  <w:num w:numId="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6"/>
  </w:num>
  <w:num w:numId="6">
    <w:abstractNumId w:val="23"/>
  </w:num>
  <w:num w:numId="7">
    <w:abstractNumId w:val="14"/>
  </w:num>
  <w:num w:numId="8">
    <w:abstractNumId w:val="7"/>
  </w:num>
  <w:num w:numId="9">
    <w:abstractNumId w:val="19"/>
  </w:num>
  <w:num w:numId="10">
    <w:abstractNumId w:val="11"/>
  </w:num>
  <w:num w:numId="11">
    <w:abstractNumId w:val="0"/>
  </w:num>
  <w:num w:numId="12">
    <w:abstractNumId w:val="4"/>
  </w:num>
  <w:num w:numId="13">
    <w:abstractNumId w:val="24"/>
  </w:num>
  <w:num w:numId="14">
    <w:abstractNumId w:val="6"/>
  </w:num>
  <w:num w:numId="15">
    <w:abstractNumId w:val="13"/>
  </w:num>
  <w:num w:numId="16">
    <w:abstractNumId w:val="22"/>
  </w:num>
  <w:num w:numId="17">
    <w:abstractNumId w:val="3"/>
  </w:num>
  <w:num w:numId="18">
    <w:abstractNumId w:val="1"/>
  </w:num>
  <w:num w:numId="19">
    <w:abstractNumId w:val="12"/>
  </w:num>
  <w:num w:numId="20">
    <w:abstractNumId w:val="29"/>
  </w:num>
  <w:num w:numId="21">
    <w:abstractNumId w:val="2"/>
  </w:num>
  <w:num w:numId="22">
    <w:abstractNumId w:val="27"/>
  </w:num>
  <w:num w:numId="23">
    <w:abstractNumId w:val="18"/>
  </w:num>
  <w:num w:numId="24">
    <w:abstractNumId w:val="17"/>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0"/>
  </w:num>
  <w:num w:numId="29">
    <w:abstractNumId w:val="10"/>
  </w:num>
  <w:num w:numId="30">
    <w:abstractNumId w:val="15"/>
  </w:num>
  <w:num w:numId="31">
    <w:abstractNumId w:val="28"/>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87"/>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1BB4"/>
    <w:rsid w:val="0001458B"/>
    <w:rsid w:val="000165B6"/>
    <w:rsid w:val="00017CE4"/>
    <w:rsid w:val="00024C57"/>
    <w:rsid w:val="00031724"/>
    <w:rsid w:val="00044A91"/>
    <w:rsid w:val="00046EB2"/>
    <w:rsid w:val="00051ACD"/>
    <w:rsid w:val="00052194"/>
    <w:rsid w:val="00052636"/>
    <w:rsid w:val="00055797"/>
    <w:rsid w:val="000640D5"/>
    <w:rsid w:val="000677A1"/>
    <w:rsid w:val="00076396"/>
    <w:rsid w:val="00076F9E"/>
    <w:rsid w:val="00087052"/>
    <w:rsid w:val="0009168E"/>
    <w:rsid w:val="000A736E"/>
    <w:rsid w:val="000C16BC"/>
    <w:rsid w:val="000C6A49"/>
    <w:rsid w:val="000D0A04"/>
    <w:rsid w:val="000D6709"/>
    <w:rsid w:val="000E0162"/>
    <w:rsid w:val="000E096E"/>
    <w:rsid w:val="000E6812"/>
    <w:rsid w:val="000E6DB5"/>
    <w:rsid w:val="000F1BAA"/>
    <w:rsid w:val="000F3D17"/>
    <w:rsid w:val="00100CF9"/>
    <w:rsid w:val="00115443"/>
    <w:rsid w:val="00125F68"/>
    <w:rsid w:val="001266B3"/>
    <w:rsid w:val="001267FD"/>
    <w:rsid w:val="001300B4"/>
    <w:rsid w:val="00131BD3"/>
    <w:rsid w:val="0013356E"/>
    <w:rsid w:val="00142376"/>
    <w:rsid w:val="00146D6E"/>
    <w:rsid w:val="00156D77"/>
    <w:rsid w:val="0016064C"/>
    <w:rsid w:val="0016318D"/>
    <w:rsid w:val="001648E8"/>
    <w:rsid w:val="001716CB"/>
    <w:rsid w:val="00172549"/>
    <w:rsid w:val="0017510A"/>
    <w:rsid w:val="001A0E1C"/>
    <w:rsid w:val="001B0219"/>
    <w:rsid w:val="001B3FFA"/>
    <w:rsid w:val="001B5800"/>
    <w:rsid w:val="001C2268"/>
    <w:rsid w:val="001C472A"/>
    <w:rsid w:val="001C60D0"/>
    <w:rsid w:val="001D071F"/>
    <w:rsid w:val="001D4306"/>
    <w:rsid w:val="001E637E"/>
    <w:rsid w:val="001F0242"/>
    <w:rsid w:val="002040F8"/>
    <w:rsid w:val="00214F7F"/>
    <w:rsid w:val="00216EC6"/>
    <w:rsid w:val="002232BF"/>
    <w:rsid w:val="002373AE"/>
    <w:rsid w:val="00256D6F"/>
    <w:rsid w:val="002622A0"/>
    <w:rsid w:val="00270744"/>
    <w:rsid w:val="00272870"/>
    <w:rsid w:val="00275BD3"/>
    <w:rsid w:val="00291081"/>
    <w:rsid w:val="00296689"/>
    <w:rsid w:val="002977DD"/>
    <w:rsid w:val="002A1CF4"/>
    <w:rsid w:val="002B28FA"/>
    <w:rsid w:val="002B6918"/>
    <w:rsid w:val="002B7BE3"/>
    <w:rsid w:val="002C376A"/>
    <w:rsid w:val="002C537B"/>
    <w:rsid w:val="002C7A20"/>
    <w:rsid w:val="002D1726"/>
    <w:rsid w:val="002D4A8C"/>
    <w:rsid w:val="002D67D1"/>
    <w:rsid w:val="002D7328"/>
    <w:rsid w:val="002D7F8C"/>
    <w:rsid w:val="002E3D1E"/>
    <w:rsid w:val="002F3452"/>
    <w:rsid w:val="002F6F45"/>
    <w:rsid w:val="0030289B"/>
    <w:rsid w:val="00304BEE"/>
    <w:rsid w:val="003108B5"/>
    <w:rsid w:val="003143A0"/>
    <w:rsid w:val="0032099C"/>
    <w:rsid w:val="00326183"/>
    <w:rsid w:val="003322B6"/>
    <w:rsid w:val="00334B9B"/>
    <w:rsid w:val="003350FD"/>
    <w:rsid w:val="003361D7"/>
    <w:rsid w:val="003448E3"/>
    <w:rsid w:val="00345062"/>
    <w:rsid w:val="0034514D"/>
    <w:rsid w:val="003467B1"/>
    <w:rsid w:val="003563C3"/>
    <w:rsid w:val="003638AD"/>
    <w:rsid w:val="003808ED"/>
    <w:rsid w:val="00383D16"/>
    <w:rsid w:val="00392A26"/>
    <w:rsid w:val="003B52D6"/>
    <w:rsid w:val="003B69FF"/>
    <w:rsid w:val="003C0B56"/>
    <w:rsid w:val="003C7B9A"/>
    <w:rsid w:val="003D0063"/>
    <w:rsid w:val="003D5355"/>
    <w:rsid w:val="003D76D9"/>
    <w:rsid w:val="003E2242"/>
    <w:rsid w:val="003E3C7D"/>
    <w:rsid w:val="003E61A3"/>
    <w:rsid w:val="003F47B1"/>
    <w:rsid w:val="004002A7"/>
    <w:rsid w:val="00411492"/>
    <w:rsid w:val="00411C78"/>
    <w:rsid w:val="0041221E"/>
    <w:rsid w:val="00413783"/>
    <w:rsid w:val="00414234"/>
    <w:rsid w:val="00422661"/>
    <w:rsid w:val="00426CAD"/>
    <w:rsid w:val="00431BB4"/>
    <w:rsid w:val="004342B7"/>
    <w:rsid w:val="0043498B"/>
    <w:rsid w:val="00440D4F"/>
    <w:rsid w:val="00441C3D"/>
    <w:rsid w:val="00446010"/>
    <w:rsid w:val="00452BC6"/>
    <w:rsid w:val="00456B95"/>
    <w:rsid w:val="004626CF"/>
    <w:rsid w:val="00484693"/>
    <w:rsid w:val="00491674"/>
    <w:rsid w:val="00492571"/>
    <w:rsid w:val="004938FB"/>
    <w:rsid w:val="004A4311"/>
    <w:rsid w:val="004B2B9B"/>
    <w:rsid w:val="004B5C98"/>
    <w:rsid w:val="004D0473"/>
    <w:rsid w:val="004D7856"/>
    <w:rsid w:val="004E0588"/>
    <w:rsid w:val="004E15DE"/>
    <w:rsid w:val="004E32C0"/>
    <w:rsid w:val="004E4B5E"/>
    <w:rsid w:val="004F0E59"/>
    <w:rsid w:val="005005AE"/>
    <w:rsid w:val="005045FE"/>
    <w:rsid w:val="00504E44"/>
    <w:rsid w:val="00505D50"/>
    <w:rsid w:val="00517602"/>
    <w:rsid w:val="005367B6"/>
    <w:rsid w:val="005371B6"/>
    <w:rsid w:val="00546892"/>
    <w:rsid w:val="0055358F"/>
    <w:rsid w:val="005665CA"/>
    <w:rsid w:val="00580ABE"/>
    <w:rsid w:val="005840BC"/>
    <w:rsid w:val="00597345"/>
    <w:rsid w:val="00597B50"/>
    <w:rsid w:val="005B05F8"/>
    <w:rsid w:val="005B5D95"/>
    <w:rsid w:val="005B7958"/>
    <w:rsid w:val="005D5C23"/>
    <w:rsid w:val="005E3C85"/>
    <w:rsid w:val="005E56D6"/>
    <w:rsid w:val="005F4502"/>
    <w:rsid w:val="00601378"/>
    <w:rsid w:val="00602AC6"/>
    <w:rsid w:val="0060761A"/>
    <w:rsid w:val="0061297C"/>
    <w:rsid w:val="00617F0E"/>
    <w:rsid w:val="006235E8"/>
    <w:rsid w:val="00624F1D"/>
    <w:rsid w:val="00633BB2"/>
    <w:rsid w:val="00634B6F"/>
    <w:rsid w:val="00635428"/>
    <w:rsid w:val="00653153"/>
    <w:rsid w:val="0065339C"/>
    <w:rsid w:val="00654AB9"/>
    <w:rsid w:val="00665D78"/>
    <w:rsid w:val="00667208"/>
    <w:rsid w:val="006743B8"/>
    <w:rsid w:val="00692D6B"/>
    <w:rsid w:val="00693AE0"/>
    <w:rsid w:val="00694F20"/>
    <w:rsid w:val="006A6E61"/>
    <w:rsid w:val="006C5A16"/>
    <w:rsid w:val="006C5FFA"/>
    <w:rsid w:val="006D4F6B"/>
    <w:rsid w:val="006D5BA9"/>
    <w:rsid w:val="006E1DBA"/>
    <w:rsid w:val="006E20CC"/>
    <w:rsid w:val="006E3E4F"/>
    <w:rsid w:val="006F37AD"/>
    <w:rsid w:val="006F4696"/>
    <w:rsid w:val="00702F79"/>
    <w:rsid w:val="00703A08"/>
    <w:rsid w:val="00704345"/>
    <w:rsid w:val="0071327A"/>
    <w:rsid w:val="00717108"/>
    <w:rsid w:val="00743028"/>
    <w:rsid w:val="00771FBD"/>
    <w:rsid w:val="007746AD"/>
    <w:rsid w:val="00776313"/>
    <w:rsid w:val="007814BB"/>
    <w:rsid w:val="00781C9C"/>
    <w:rsid w:val="00792B6D"/>
    <w:rsid w:val="00797A73"/>
    <w:rsid w:val="007A58EF"/>
    <w:rsid w:val="007A6EA8"/>
    <w:rsid w:val="007B0570"/>
    <w:rsid w:val="007B10B0"/>
    <w:rsid w:val="007B4346"/>
    <w:rsid w:val="007B645C"/>
    <w:rsid w:val="007C0738"/>
    <w:rsid w:val="007C49BF"/>
    <w:rsid w:val="007C5D68"/>
    <w:rsid w:val="007D35EC"/>
    <w:rsid w:val="007D4568"/>
    <w:rsid w:val="007D7A4C"/>
    <w:rsid w:val="007D7B67"/>
    <w:rsid w:val="007E388C"/>
    <w:rsid w:val="007E39C1"/>
    <w:rsid w:val="00803161"/>
    <w:rsid w:val="00807430"/>
    <w:rsid w:val="00817C11"/>
    <w:rsid w:val="008205A4"/>
    <w:rsid w:val="0082285A"/>
    <w:rsid w:val="00826B48"/>
    <w:rsid w:val="00832756"/>
    <w:rsid w:val="00834A80"/>
    <w:rsid w:val="008356BC"/>
    <w:rsid w:val="00835B00"/>
    <w:rsid w:val="00850B37"/>
    <w:rsid w:val="00860CE8"/>
    <w:rsid w:val="008664CF"/>
    <w:rsid w:val="00875BE8"/>
    <w:rsid w:val="008823A1"/>
    <w:rsid w:val="00883011"/>
    <w:rsid w:val="00884796"/>
    <w:rsid w:val="00886507"/>
    <w:rsid w:val="008A60C6"/>
    <w:rsid w:val="008A69D1"/>
    <w:rsid w:val="008B0189"/>
    <w:rsid w:val="008B678D"/>
    <w:rsid w:val="008B735E"/>
    <w:rsid w:val="008C019D"/>
    <w:rsid w:val="008C3203"/>
    <w:rsid w:val="008D733E"/>
    <w:rsid w:val="008E1795"/>
    <w:rsid w:val="008E7858"/>
    <w:rsid w:val="00900164"/>
    <w:rsid w:val="009042AB"/>
    <w:rsid w:val="00905318"/>
    <w:rsid w:val="0090591F"/>
    <w:rsid w:val="009077B2"/>
    <w:rsid w:val="00911E27"/>
    <w:rsid w:val="00921E4C"/>
    <w:rsid w:val="00933605"/>
    <w:rsid w:val="009436EE"/>
    <w:rsid w:val="009440A4"/>
    <w:rsid w:val="00957515"/>
    <w:rsid w:val="00957EA9"/>
    <w:rsid w:val="00967D17"/>
    <w:rsid w:val="00974FCC"/>
    <w:rsid w:val="00983C0E"/>
    <w:rsid w:val="009923A6"/>
    <w:rsid w:val="009B27B8"/>
    <w:rsid w:val="009B78A6"/>
    <w:rsid w:val="009C006E"/>
    <w:rsid w:val="009C421A"/>
    <w:rsid w:val="009C48CE"/>
    <w:rsid w:val="009C7012"/>
    <w:rsid w:val="009D505F"/>
    <w:rsid w:val="009E2500"/>
    <w:rsid w:val="009F3B8A"/>
    <w:rsid w:val="009F4B57"/>
    <w:rsid w:val="009F55A3"/>
    <w:rsid w:val="009F693F"/>
    <w:rsid w:val="00A01E20"/>
    <w:rsid w:val="00A03058"/>
    <w:rsid w:val="00A04877"/>
    <w:rsid w:val="00A21827"/>
    <w:rsid w:val="00A37FE3"/>
    <w:rsid w:val="00A402DA"/>
    <w:rsid w:val="00A421D0"/>
    <w:rsid w:val="00A42F82"/>
    <w:rsid w:val="00A44539"/>
    <w:rsid w:val="00A454F5"/>
    <w:rsid w:val="00A4795E"/>
    <w:rsid w:val="00A507A5"/>
    <w:rsid w:val="00A50CAD"/>
    <w:rsid w:val="00A5369D"/>
    <w:rsid w:val="00A63EB5"/>
    <w:rsid w:val="00A77B1F"/>
    <w:rsid w:val="00A82F68"/>
    <w:rsid w:val="00A94834"/>
    <w:rsid w:val="00AA08F3"/>
    <w:rsid w:val="00AC7B50"/>
    <w:rsid w:val="00AD3EF1"/>
    <w:rsid w:val="00AF2A27"/>
    <w:rsid w:val="00B02150"/>
    <w:rsid w:val="00B03CDC"/>
    <w:rsid w:val="00B0776B"/>
    <w:rsid w:val="00B14741"/>
    <w:rsid w:val="00B15611"/>
    <w:rsid w:val="00B30BB6"/>
    <w:rsid w:val="00B369F1"/>
    <w:rsid w:val="00B41879"/>
    <w:rsid w:val="00B460F4"/>
    <w:rsid w:val="00B517B5"/>
    <w:rsid w:val="00B537E3"/>
    <w:rsid w:val="00B5446C"/>
    <w:rsid w:val="00B54CF0"/>
    <w:rsid w:val="00B6199B"/>
    <w:rsid w:val="00B62175"/>
    <w:rsid w:val="00B731D9"/>
    <w:rsid w:val="00B757DE"/>
    <w:rsid w:val="00B7595E"/>
    <w:rsid w:val="00B77667"/>
    <w:rsid w:val="00B90CD9"/>
    <w:rsid w:val="00BA0CFC"/>
    <w:rsid w:val="00BB5131"/>
    <w:rsid w:val="00BC5191"/>
    <w:rsid w:val="00BC7373"/>
    <w:rsid w:val="00BD1F84"/>
    <w:rsid w:val="00BD374A"/>
    <w:rsid w:val="00BD54BF"/>
    <w:rsid w:val="00BD7263"/>
    <w:rsid w:val="00BE29A3"/>
    <w:rsid w:val="00BE616D"/>
    <w:rsid w:val="00BE6F61"/>
    <w:rsid w:val="00BF4F91"/>
    <w:rsid w:val="00C16C23"/>
    <w:rsid w:val="00C244D6"/>
    <w:rsid w:val="00C24525"/>
    <w:rsid w:val="00C24D7F"/>
    <w:rsid w:val="00C25756"/>
    <w:rsid w:val="00C27FAA"/>
    <w:rsid w:val="00C3336A"/>
    <w:rsid w:val="00C429FD"/>
    <w:rsid w:val="00C43E56"/>
    <w:rsid w:val="00C53414"/>
    <w:rsid w:val="00C544D3"/>
    <w:rsid w:val="00C62484"/>
    <w:rsid w:val="00C63EA9"/>
    <w:rsid w:val="00C66CDE"/>
    <w:rsid w:val="00C7480F"/>
    <w:rsid w:val="00C779C3"/>
    <w:rsid w:val="00C822C2"/>
    <w:rsid w:val="00C83C23"/>
    <w:rsid w:val="00C85323"/>
    <w:rsid w:val="00C863EC"/>
    <w:rsid w:val="00C86B22"/>
    <w:rsid w:val="00C90FF3"/>
    <w:rsid w:val="00CA3DFF"/>
    <w:rsid w:val="00CA76E2"/>
    <w:rsid w:val="00CB132A"/>
    <w:rsid w:val="00CB5A78"/>
    <w:rsid w:val="00CC6055"/>
    <w:rsid w:val="00CE0F32"/>
    <w:rsid w:val="00CE1D31"/>
    <w:rsid w:val="00D0090C"/>
    <w:rsid w:val="00D00CFE"/>
    <w:rsid w:val="00D034F6"/>
    <w:rsid w:val="00D0396E"/>
    <w:rsid w:val="00D10EF2"/>
    <w:rsid w:val="00D157BC"/>
    <w:rsid w:val="00D23E9D"/>
    <w:rsid w:val="00D3388A"/>
    <w:rsid w:val="00D40D19"/>
    <w:rsid w:val="00D42362"/>
    <w:rsid w:val="00D55A07"/>
    <w:rsid w:val="00D55F96"/>
    <w:rsid w:val="00D57773"/>
    <w:rsid w:val="00D70364"/>
    <w:rsid w:val="00D7450B"/>
    <w:rsid w:val="00D74B35"/>
    <w:rsid w:val="00D80A19"/>
    <w:rsid w:val="00D82116"/>
    <w:rsid w:val="00D97D61"/>
    <w:rsid w:val="00DA6E16"/>
    <w:rsid w:val="00DA7948"/>
    <w:rsid w:val="00DB3C5A"/>
    <w:rsid w:val="00DC3DD6"/>
    <w:rsid w:val="00DD55EC"/>
    <w:rsid w:val="00DE7E65"/>
    <w:rsid w:val="00DF233A"/>
    <w:rsid w:val="00DF2413"/>
    <w:rsid w:val="00DF4DB1"/>
    <w:rsid w:val="00E04CEC"/>
    <w:rsid w:val="00E05C4E"/>
    <w:rsid w:val="00E07D91"/>
    <w:rsid w:val="00E17BE2"/>
    <w:rsid w:val="00E30309"/>
    <w:rsid w:val="00E36EC5"/>
    <w:rsid w:val="00E40C05"/>
    <w:rsid w:val="00E4684A"/>
    <w:rsid w:val="00E634A0"/>
    <w:rsid w:val="00E67741"/>
    <w:rsid w:val="00E71050"/>
    <w:rsid w:val="00E73962"/>
    <w:rsid w:val="00E7671B"/>
    <w:rsid w:val="00E76853"/>
    <w:rsid w:val="00E905A0"/>
    <w:rsid w:val="00E909DD"/>
    <w:rsid w:val="00E91BEA"/>
    <w:rsid w:val="00EA7EEC"/>
    <w:rsid w:val="00EB353E"/>
    <w:rsid w:val="00EB7DDC"/>
    <w:rsid w:val="00ED32D7"/>
    <w:rsid w:val="00ED3FF1"/>
    <w:rsid w:val="00EF3927"/>
    <w:rsid w:val="00EF450C"/>
    <w:rsid w:val="00EF7452"/>
    <w:rsid w:val="00F02EDF"/>
    <w:rsid w:val="00F05241"/>
    <w:rsid w:val="00F05ED0"/>
    <w:rsid w:val="00F20426"/>
    <w:rsid w:val="00F2256D"/>
    <w:rsid w:val="00F233C2"/>
    <w:rsid w:val="00F3220E"/>
    <w:rsid w:val="00F47B7F"/>
    <w:rsid w:val="00F64844"/>
    <w:rsid w:val="00F664A2"/>
    <w:rsid w:val="00F72A98"/>
    <w:rsid w:val="00F86E62"/>
    <w:rsid w:val="00F905D0"/>
    <w:rsid w:val="00F9255A"/>
    <w:rsid w:val="00F97683"/>
    <w:rsid w:val="00FA1497"/>
    <w:rsid w:val="00FA1758"/>
    <w:rsid w:val="00FA1A06"/>
    <w:rsid w:val="00FB14DF"/>
    <w:rsid w:val="00FB39C6"/>
    <w:rsid w:val="00FB3F71"/>
    <w:rsid w:val="00FC21A3"/>
    <w:rsid w:val="00FC2FFA"/>
    <w:rsid w:val="00FC4A0D"/>
    <w:rsid w:val="00FD66EF"/>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B242C"/>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noProof/>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884796"/>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884796"/>
    <w:rPr>
      <w:rFonts w:ascii="Times New Roman" w:eastAsia="Times New Roman" w:hAnsi="Times New Roman"/>
      <w:noProof/>
      <w:sz w:val="24"/>
      <w:szCs w:val="24"/>
      <w:lang w:val="en-US"/>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051ACD"/>
    <w:rPr>
      <w:rFonts w:ascii="Times New Roman" w:hAnsi="Times New Roman"/>
      <w:b/>
      <w:kern w:val="2"/>
      <w:sz w:val="24"/>
      <w:szCs w:val="24"/>
      <w:lang w:val="en-US"/>
    </w:rPr>
  </w:style>
  <w:style w:type="paragraph" w:customStyle="1" w:styleId="AltBaslkSau">
    <w:name w:val="Alt_Baslık_Sau"/>
    <w:basedOn w:val="Normal"/>
    <w:next w:val="AnaParagrafYaziStiliSau"/>
    <w:link w:val="AltBaslkSauChar"/>
    <w:autoRedefine/>
    <w:qFormat/>
    <w:rsid w:val="00051ACD"/>
    <w:pPr>
      <w:keepNext/>
      <w:numPr>
        <w:ilvl w:val="1"/>
        <w:numId w:val="14"/>
      </w:numPr>
      <w:tabs>
        <w:tab w:val="left" w:pos="426"/>
      </w:tabs>
      <w:spacing w:after="0" w:line="360" w:lineRule="auto"/>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D70364"/>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 w:type="table" w:styleId="KlavuzTablo2">
    <w:name w:val="Grid Table 2"/>
    <w:basedOn w:val="NormalTablo"/>
    <w:uiPriority w:val="47"/>
    <w:rsid w:val="00617F0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zmlenmeyenBahsetme">
    <w:name w:val="Unresolved Mention"/>
    <w:basedOn w:val="VarsaylanParagrafYazTipi"/>
    <w:uiPriority w:val="99"/>
    <w:semiHidden/>
    <w:unhideWhenUsed/>
    <w:rsid w:val="00635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4.jpg"/><Relationship Id="rId21" Type="http://schemas.openxmlformats.org/officeDocument/2006/relationships/image" Target="media/image13.png"/><Relationship Id="rId34" Type="http://schemas.openxmlformats.org/officeDocument/2006/relationships/hyperlink" Target="https://www.wampserver.com/en/" TargetMode="External"/><Relationship Id="rId42" Type="http://schemas.openxmlformats.org/officeDocument/2006/relationships/hyperlink" Target="http://soruhavuzu.emrebodur.com/index.php/log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boduremre/BitirmeCalisma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hyperlink" Target="https://tr.wikipedia.org/wiki/PHPStorm"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r.wikipedia.org/wiki/Bootstrap_(&#246;ny&#252;z_&#231;at&#305;s&#305;)" TargetMode="Externa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r.wikipedia.org/wiki/JavaScript"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r.wikipedia.org/wiki/MySQL" TargetMode="External"/><Relationship Id="rId38" Type="http://schemas.openxmlformats.org/officeDocument/2006/relationships/hyperlink" Target="https://www.jetbrains.com/help/datagrip/meet-the-produc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E9ED4-9558-4D8B-8E22-ACB3479B6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2638</TotalTime>
  <Pages>43</Pages>
  <Words>7096</Words>
  <Characters>40451</Characters>
  <Application>Microsoft Office Word</Application>
  <DocSecurity>0</DocSecurity>
  <Lines>337</Lines>
  <Paragraphs>94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47453</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Emre Bodur</cp:lastModifiedBy>
  <cp:revision>162</cp:revision>
  <cp:lastPrinted>2021-08-27T20:32:00Z</cp:lastPrinted>
  <dcterms:created xsi:type="dcterms:W3CDTF">2021-06-25T15:09:00Z</dcterms:created>
  <dcterms:modified xsi:type="dcterms:W3CDTF">2021-08-27T20:33:00Z</dcterms:modified>
</cp:coreProperties>
</file>